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5AC55" w14:textId="42CE9384" w:rsidR="00FE5C93" w:rsidRPr="00B74BA4" w:rsidRDefault="00312014" w:rsidP="00C25192">
      <w:r>
        <w:rPr>
          <w:noProof/>
        </w:rPr>
        <w:drawing>
          <wp:anchor distT="0" distB="0" distL="114300" distR="114300" simplePos="0" relativeHeight="251658246" behindDoc="0" locked="0" layoutInCell="1" allowOverlap="1" wp14:anchorId="7BBB2C07" wp14:editId="6D4A589E">
            <wp:simplePos x="0" y="0"/>
            <wp:positionH relativeFrom="column">
              <wp:posOffset>104775</wp:posOffset>
            </wp:positionH>
            <wp:positionV relativeFrom="paragraph">
              <wp:posOffset>423545</wp:posOffset>
            </wp:positionV>
            <wp:extent cx="944645" cy="695960"/>
            <wp:effectExtent l="0" t="0" r="8255" b="8890"/>
            <wp:wrapNone/>
            <wp:docPr id="1398794901" name="Picture 139879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645" cy="69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E20" w:rsidRPr="0081183C">
        <w:rPr>
          <w:noProof/>
          <w:lang w:val="en-GB" w:bidi="en-GB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70BF478A" wp14:editId="542944F2">
                <wp:simplePos x="0" y="0"/>
                <wp:positionH relativeFrom="column">
                  <wp:posOffset>6819900</wp:posOffset>
                </wp:positionH>
                <wp:positionV relativeFrom="paragraph">
                  <wp:posOffset>1242695</wp:posOffset>
                </wp:positionV>
                <wp:extent cx="3382010" cy="1171575"/>
                <wp:effectExtent l="0" t="0" r="0" b="9525"/>
                <wp:wrapSquare wrapText="bothSides"/>
                <wp:docPr id="1825629462" name="Text Box 1825629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2010" cy="117157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A84E3" w14:textId="64AC4063" w:rsidR="00F87DF8" w:rsidRDefault="00F87DF8" w:rsidP="003120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My possible career options:</w:t>
                            </w:r>
                          </w:p>
                          <w:p w14:paraId="06DDA192" w14:textId="1AD13DBD" w:rsidR="00F87DF8" w:rsidRPr="003946F5" w:rsidRDefault="00F87DF8" w:rsidP="00F87DF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Option One</w:t>
                            </w:r>
                          </w:p>
                          <w:p w14:paraId="1C93935A" w14:textId="6D2E46E8" w:rsidR="00F87DF8" w:rsidRDefault="00F87DF8" w:rsidP="00F87DF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Option Two</w:t>
                            </w:r>
                          </w:p>
                          <w:p w14:paraId="63BB9512" w14:textId="491CF67D" w:rsidR="003946F5" w:rsidRPr="004A216F" w:rsidRDefault="00F87DF8" w:rsidP="004A216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Option Three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F478A" id="_x0000_t202" coordsize="21600,21600" o:spt="202" path="m,l,21600r21600,l21600,xe">
                <v:stroke joinstyle="miter"/>
                <v:path gradientshapeok="t" o:connecttype="rect"/>
              </v:shapetype>
              <v:shape id="Text Box 1825629462" o:spid="_x0000_s1026" type="#_x0000_t202" style="position:absolute;margin-left:537pt;margin-top:97.85pt;width:266.3pt;height:92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" filled="f" stroked="f" strokeweight=".25pt">
                <v:textbox>
                  <w:txbxContent>
                    <w:p w14:paraId="179A84E3" w14:textId="64AC4063" w:rsidR="00F87DF8" w:rsidRDefault="00F87DF8" w:rsidP="0031201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My possible career options:</w:t>
                      </w:r>
                    </w:p>
                    <w:p w14:paraId="06DDA192" w14:textId="1AD13DBD" w:rsidR="00F87DF8" w:rsidRPr="003946F5" w:rsidRDefault="00F87DF8" w:rsidP="00F87DF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Option One</w:t>
                      </w:r>
                    </w:p>
                    <w:p w14:paraId="1C93935A" w14:textId="6D2E46E8" w:rsidR="00F87DF8" w:rsidRDefault="00F87DF8" w:rsidP="00F87DF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Option Two</w:t>
                      </w:r>
                    </w:p>
                    <w:p w14:paraId="63BB9512" w14:textId="491CF67D" w:rsidR="003946F5" w:rsidRPr="004A216F" w:rsidRDefault="00F87DF8" w:rsidP="004A216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Option Three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E20" w:rsidRPr="0081183C">
        <w:rPr>
          <w:noProof/>
          <w:lang w:val="en-GB" w:bidi="en-GB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54A3F79E" wp14:editId="4ABD5C22">
                <wp:simplePos x="0" y="0"/>
                <wp:positionH relativeFrom="column">
                  <wp:posOffset>3418840</wp:posOffset>
                </wp:positionH>
                <wp:positionV relativeFrom="paragraph">
                  <wp:posOffset>1242695</wp:posOffset>
                </wp:positionV>
                <wp:extent cx="3382010" cy="1171575"/>
                <wp:effectExtent l="0" t="0" r="0" b="9525"/>
                <wp:wrapSquare wrapText="bothSides"/>
                <wp:docPr id="1653080085" name="Text Box 1653080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2010" cy="117157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97181" w14:textId="5B0A4ABC" w:rsidR="007E129E" w:rsidRDefault="007E129E" w:rsidP="003120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My top skills:</w:t>
                            </w:r>
                          </w:p>
                          <w:p w14:paraId="0B241B69" w14:textId="532408B5" w:rsidR="007E129E" w:rsidRPr="003946F5" w:rsidRDefault="00162341" w:rsidP="007E129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40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Skill</w:t>
                            </w:r>
                            <w:r w:rsidR="007E129E"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 xml:space="preserve"> One</w:t>
                            </w:r>
                          </w:p>
                          <w:p w14:paraId="033C51CE" w14:textId="228625A8" w:rsidR="007E129E" w:rsidRPr="003946F5" w:rsidRDefault="00162341" w:rsidP="007E129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Skill</w:t>
                            </w:r>
                            <w:r w:rsidR="007E129E"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 xml:space="preserve"> Two</w:t>
                            </w:r>
                          </w:p>
                          <w:p w14:paraId="3C1B0A54" w14:textId="5B7C703F" w:rsidR="007E129E" w:rsidRPr="003946F5" w:rsidRDefault="00162341" w:rsidP="007E129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Skill</w:t>
                            </w:r>
                            <w:r w:rsidR="007E129E"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 xml:space="preserve"> Three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F79E" id="Text Box 1653080085" o:spid="_x0000_s1027" type="#_x0000_t202" style="position:absolute;margin-left:269.2pt;margin-top:97.85pt;width:266.3pt;height:92.2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" filled="f" stroked="f" strokeweight=".25pt">
                <v:textbox>
                  <w:txbxContent>
                    <w:p w14:paraId="20197181" w14:textId="5B0A4ABC" w:rsidR="007E129E" w:rsidRDefault="007E129E" w:rsidP="0031201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My top skills:</w:t>
                      </w:r>
                    </w:p>
                    <w:p w14:paraId="0B241B69" w14:textId="532408B5" w:rsidR="007E129E" w:rsidRPr="003946F5" w:rsidRDefault="00162341" w:rsidP="007E129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40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Skill</w:t>
                      </w:r>
                      <w:r w:rsidR="007E129E"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 xml:space="preserve"> One</w:t>
                      </w:r>
                    </w:p>
                    <w:p w14:paraId="033C51CE" w14:textId="228625A8" w:rsidR="007E129E" w:rsidRPr="003946F5" w:rsidRDefault="00162341" w:rsidP="007E129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Skill</w:t>
                      </w:r>
                      <w:r w:rsidR="007E129E"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 xml:space="preserve"> Two</w:t>
                      </w:r>
                    </w:p>
                    <w:p w14:paraId="3C1B0A54" w14:textId="5B7C703F" w:rsidR="007E129E" w:rsidRPr="003946F5" w:rsidRDefault="00162341" w:rsidP="007E129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Skill</w:t>
                      </w:r>
                      <w:r w:rsidR="007E129E"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 xml:space="preserve"> Three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A15" w:rsidRPr="0081183C">
        <w:rPr>
          <w:noProof/>
          <w:lang w:val="en-GB" w:bidi="en-GB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780FDB01" wp14:editId="4C8137F9">
                <wp:simplePos x="0" y="0"/>
                <wp:positionH relativeFrom="column">
                  <wp:posOffset>37465</wp:posOffset>
                </wp:positionH>
                <wp:positionV relativeFrom="paragraph">
                  <wp:posOffset>1242695</wp:posOffset>
                </wp:positionV>
                <wp:extent cx="3382010" cy="1171575"/>
                <wp:effectExtent l="0" t="0" r="0" b="9525"/>
                <wp:wrapSquare wrapText="bothSides"/>
                <wp:docPr id="1394870120" name="Text Box 1394870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2010" cy="117157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11F7" w14:textId="1D3E1B7B" w:rsidR="00DD5B28" w:rsidRDefault="00DD5B28" w:rsidP="003120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My </w:t>
                            </w:r>
                            <w:r w:rsidR="00E0732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nterests and </w:t>
                            </w:r>
                            <w:r w:rsidR="00E0732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</w:t>
                            </w:r>
                            <w:r w:rsidR="0044023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otivations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:</w:t>
                            </w:r>
                          </w:p>
                          <w:p w14:paraId="7F491282" w14:textId="4FEB0417" w:rsidR="00DD5B28" w:rsidRPr="003946F5" w:rsidRDefault="00DD5B28" w:rsidP="00DD5B2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One</w:t>
                            </w:r>
                          </w:p>
                          <w:p w14:paraId="31580701" w14:textId="0608D315" w:rsidR="00DD5B28" w:rsidRPr="003946F5" w:rsidRDefault="00DD5B28" w:rsidP="00DD5B2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Two</w:t>
                            </w:r>
                          </w:p>
                          <w:p w14:paraId="19117BEB" w14:textId="1B966F40" w:rsidR="00DD5B28" w:rsidRPr="003946F5" w:rsidRDefault="00DD5B28" w:rsidP="00DD5B2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226" w:hanging="113"/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</w:pPr>
                            <w:r w:rsidRPr="003946F5">
                              <w:rPr>
                                <w:rFonts w:ascii="Arial" w:hAnsi="Arial" w:cs="Arial"/>
                                <w:szCs w:val="22"/>
                                <w:lang w:val="en-GB"/>
                              </w:rPr>
                              <w:t>Three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FDB01" id="Text Box 1394870120" o:spid="_x0000_s1028" type="#_x0000_t202" style="position:absolute;margin-left:2.95pt;margin-top:97.85pt;width:266.3pt;height:92.2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" filled="f" stroked="f" strokeweight=".25pt">
                <v:textbox>
                  <w:txbxContent>
                    <w:p w14:paraId="590711F7" w14:textId="1D3E1B7B" w:rsidR="00DD5B28" w:rsidRDefault="00DD5B28" w:rsidP="0031201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My </w:t>
                      </w:r>
                      <w:r w:rsidR="00E0732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nterests and </w:t>
                      </w:r>
                      <w:r w:rsidR="00E0732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m</w:t>
                      </w:r>
                      <w:r w:rsidR="00440233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otivations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GB"/>
                        </w:rPr>
                        <w:t>:</w:t>
                      </w:r>
                    </w:p>
                    <w:p w14:paraId="7F491282" w14:textId="4FEB0417" w:rsidR="00DD5B28" w:rsidRPr="003946F5" w:rsidRDefault="00DD5B28" w:rsidP="00DD5B2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40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One</w:t>
                      </w:r>
                    </w:p>
                    <w:p w14:paraId="31580701" w14:textId="0608D315" w:rsidR="00DD5B28" w:rsidRPr="003946F5" w:rsidRDefault="00DD5B28" w:rsidP="00DD5B2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Two</w:t>
                      </w:r>
                    </w:p>
                    <w:p w14:paraId="19117BEB" w14:textId="1B966F40" w:rsidR="00DD5B28" w:rsidRPr="003946F5" w:rsidRDefault="00DD5B28" w:rsidP="00DD5B2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40"/>
                        <w:ind w:left="226" w:hanging="113"/>
                        <w:rPr>
                          <w:rFonts w:ascii="Arial" w:hAnsi="Arial" w:cs="Arial"/>
                          <w:szCs w:val="22"/>
                          <w:lang w:val="en-GB"/>
                        </w:rPr>
                      </w:pPr>
                      <w:r w:rsidRPr="003946F5">
                        <w:rPr>
                          <w:rFonts w:ascii="Arial" w:hAnsi="Arial" w:cs="Arial"/>
                          <w:szCs w:val="22"/>
                          <w:lang w:val="en-GB"/>
                        </w:rPr>
                        <w:t>Three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6396"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0DD66B7" wp14:editId="44F8B061">
                <wp:simplePos x="0" y="0"/>
                <wp:positionH relativeFrom="column">
                  <wp:posOffset>19050</wp:posOffset>
                </wp:positionH>
                <wp:positionV relativeFrom="paragraph">
                  <wp:posOffset>2385695</wp:posOffset>
                </wp:positionV>
                <wp:extent cx="9734550" cy="4544695"/>
                <wp:effectExtent l="0" t="0" r="0" b="0"/>
                <wp:wrapSquare wrapText="bothSides"/>
                <wp:docPr id="38552666" name="Text Box 3855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0" cy="454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516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980"/>
                              <w:gridCol w:w="3969"/>
                              <w:gridCol w:w="4536"/>
                              <w:gridCol w:w="4678"/>
                            </w:tblGrid>
                            <w:tr w:rsidR="00122F66" w14:paraId="1CF66040" w14:textId="77777777" w:rsidTr="00DC71FB">
                              <w:tc>
                                <w:tcPr>
                                  <w:tcW w:w="5949" w:type="dxa"/>
                                  <w:gridSpan w:val="2"/>
                                </w:tcPr>
                                <w:p w14:paraId="57F07735" w14:textId="14931C23" w:rsidR="00122F66" w:rsidRPr="00FD5A9D" w:rsidRDefault="00FD5A9D" w:rsidP="00122F6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Relevant</w:t>
                                  </w:r>
                                  <w:r w:rsidRPr="00FD5A9D">
                                    <w:rPr>
                                      <w:rFonts w:ascii="Arial" w:hAnsi="Arial" w:cs="Arial"/>
                                    </w:rPr>
                                    <w:t xml:space="preserve"> skills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 I have now</w:t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3F1A2124" w14:textId="0DEC0B60" w:rsidR="00122F66" w:rsidRPr="00FD5A9D" w:rsidRDefault="00FD5A9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D5A9D">
                                    <w:rPr>
                                      <w:rFonts w:ascii="Arial" w:hAnsi="Arial" w:cs="Arial"/>
                                    </w:rPr>
                                    <w:t>Skills I need for th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is</w:t>
                                  </w:r>
                                  <w:r w:rsidRPr="00FD5A9D">
                                    <w:rPr>
                                      <w:rFonts w:ascii="Arial" w:hAnsi="Arial" w:cs="Arial"/>
                                    </w:rPr>
                                    <w:t xml:space="preserve"> career option</w:t>
                                  </w:r>
                                </w:p>
                              </w:tc>
                              <w:tc>
                                <w:tcPr>
                                  <w:tcW w:w="4678" w:type="dxa"/>
                                </w:tcPr>
                                <w:p w14:paraId="687649B4" w14:textId="3ECEF00D" w:rsidR="00122F66" w:rsidRPr="00FD5A9D" w:rsidRDefault="00FD5A9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D5A9D">
                                    <w:rPr>
                                      <w:rFonts w:ascii="Arial" w:hAnsi="Arial" w:cs="Arial"/>
                                    </w:rPr>
                                    <w:t>What I need to do to develop these skills</w:t>
                                  </w:r>
                                </w:p>
                              </w:tc>
                            </w:tr>
                            <w:tr w:rsidR="00122F66" w14:paraId="18C8D2FF" w14:textId="77777777" w:rsidTr="00FD5A9D">
                              <w:trPr>
                                <w:trHeight w:hRule="exact" w:val="2155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419E1548" w14:textId="3B02D578" w:rsidR="00122F66" w:rsidRPr="00F54A15" w:rsidRDefault="00FD5A9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Career Option 1: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68A32FB7" w14:textId="36C805BC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>(</w:t>
                                  </w:r>
                                  <w:proofErr w:type="spellStart"/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>Summarise</w:t>
                                  </w:r>
                                  <w:proofErr w:type="spellEnd"/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 xml:space="preserve"> your goal)</w:t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576A6109" w14:textId="49218803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>(Steps to take to reach goal, with start and end dates)</w:t>
                                  </w:r>
                                </w:p>
                              </w:tc>
                              <w:tc>
                                <w:tcPr>
                                  <w:tcW w:w="4678" w:type="dxa"/>
                                </w:tcPr>
                                <w:p w14:paraId="27198324" w14:textId="6169E194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 xml:space="preserve">(Skills, </w:t>
                                  </w:r>
                                  <w:r w:rsidR="00170509"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>experiences,</w:t>
                                  </w:r>
                                  <w:r w:rsidRPr="00F54A15"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  <w:t xml:space="preserve"> or qualifications needed)</w:t>
                                  </w:r>
                                </w:p>
                              </w:tc>
                            </w:tr>
                            <w:tr w:rsidR="00122F66" w14:paraId="496BCE9D" w14:textId="77777777" w:rsidTr="00FD5A9D">
                              <w:trPr>
                                <w:trHeight w:hRule="exact" w:val="2155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4E5011FF" w14:textId="582C3D10" w:rsidR="00DF5961" w:rsidRPr="00F54A15" w:rsidRDefault="00FD5A9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Career Option 2: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70CF318F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57AD378E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8" w:type="dxa"/>
                                </w:tcPr>
                                <w:p w14:paraId="2B391F20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</w:tr>
                            <w:tr w:rsidR="00122F66" w14:paraId="30AB820D" w14:textId="77777777" w:rsidTr="00FD5A9D">
                              <w:trPr>
                                <w:trHeight w:hRule="exact" w:val="2155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3227B29C" w14:textId="0130C75A" w:rsidR="00DF5961" w:rsidRPr="00F54A15" w:rsidRDefault="00FD5A9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Career Option 3: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37FBE184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55074C6F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8" w:type="dxa"/>
                                </w:tcPr>
                                <w:p w14:paraId="140C231B" w14:textId="77777777" w:rsidR="00122F66" w:rsidRPr="00F54A15" w:rsidRDefault="00122F66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8202E9" w14:textId="59F4965D" w:rsidR="00A56396" w:rsidRDefault="00A563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D66B7" id="_x0000_t202" coordsize="21600,21600" o:spt="202" path="m,l,21600r21600,l21600,xe">
                <v:stroke joinstyle="miter"/>
                <v:path gradientshapeok="t" o:connecttype="rect"/>
              </v:shapetype>
              <v:shape id="Text Box 38552666" o:spid="_x0000_s1029" type="#_x0000_t202" style="position:absolute;margin-left:1.5pt;margin-top:187.85pt;width:766.5pt;height:357.8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" filled="f" stroked="f">
                <v:textbox>
                  <w:txbxContent>
                    <w:tbl>
                      <w:tblPr>
                        <w:tblStyle w:val="TableGrid"/>
                        <w:tblW w:w="15163" w:type="dxa"/>
                        <w:tblLook w:val="04A0" w:firstRow="1" w:lastRow="0" w:firstColumn="1" w:lastColumn="0" w:noHBand="0" w:noVBand="1"/>
                      </w:tblPr>
                      <w:tblGrid>
                        <w:gridCol w:w="1980"/>
                        <w:gridCol w:w="3969"/>
                        <w:gridCol w:w="4536"/>
                        <w:gridCol w:w="4678"/>
                      </w:tblGrid>
                      <w:tr w:rsidR="00122F66" w14:paraId="1CF66040" w14:textId="77777777" w:rsidTr="00DC71FB">
                        <w:tc>
                          <w:tcPr>
                            <w:tcW w:w="5949" w:type="dxa"/>
                            <w:gridSpan w:val="2"/>
                          </w:tcPr>
                          <w:p w14:paraId="57F07735" w14:textId="14931C23" w:rsidR="00122F66" w:rsidRPr="00FD5A9D" w:rsidRDefault="00FD5A9D" w:rsidP="00122F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Relevant</w:t>
                            </w:r>
                            <w:r w:rsidRPr="00FD5A9D">
                              <w:rPr>
                                <w:rFonts w:ascii="Arial" w:hAnsi="Arial" w:cs="Arial"/>
                              </w:rPr>
                              <w:t xml:space="preserve"> skills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 have now</w:t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3F1A2124" w14:textId="0DEC0B60" w:rsidR="00122F66" w:rsidRPr="00FD5A9D" w:rsidRDefault="00FD5A9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D5A9D">
                              <w:rPr>
                                <w:rFonts w:ascii="Arial" w:hAnsi="Arial" w:cs="Arial"/>
                              </w:rPr>
                              <w:t>Skills I need for th</w:t>
                            </w:r>
                            <w:r>
                              <w:rPr>
                                <w:rFonts w:ascii="Arial" w:hAnsi="Arial" w:cs="Arial"/>
                              </w:rPr>
                              <w:t>is</w:t>
                            </w:r>
                            <w:r w:rsidRPr="00FD5A9D">
                              <w:rPr>
                                <w:rFonts w:ascii="Arial" w:hAnsi="Arial" w:cs="Arial"/>
                              </w:rPr>
                              <w:t xml:space="preserve"> career option</w:t>
                            </w:r>
                          </w:p>
                        </w:tc>
                        <w:tc>
                          <w:tcPr>
                            <w:tcW w:w="4678" w:type="dxa"/>
                          </w:tcPr>
                          <w:p w14:paraId="687649B4" w14:textId="3ECEF00D" w:rsidR="00122F66" w:rsidRPr="00FD5A9D" w:rsidRDefault="00FD5A9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D5A9D">
                              <w:rPr>
                                <w:rFonts w:ascii="Arial" w:hAnsi="Arial" w:cs="Arial"/>
                              </w:rPr>
                              <w:t>What I need to do to develop these skills</w:t>
                            </w:r>
                          </w:p>
                        </w:tc>
                      </w:tr>
                      <w:tr w:rsidR="00122F66" w14:paraId="18C8D2FF" w14:textId="77777777" w:rsidTr="00FD5A9D">
                        <w:trPr>
                          <w:trHeight w:hRule="exact" w:val="2155"/>
                        </w:trPr>
                        <w:tc>
                          <w:tcPr>
                            <w:tcW w:w="1980" w:type="dxa"/>
                          </w:tcPr>
                          <w:p w14:paraId="419E1548" w14:textId="3B02D578" w:rsidR="00122F66" w:rsidRPr="00F54A15" w:rsidRDefault="00FD5A9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Career Option 1: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68A32FB7" w14:textId="36C805BC" w:rsidR="00122F66" w:rsidRPr="00F54A15" w:rsidRDefault="00122F6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Summarise</w:t>
                            </w:r>
                            <w:proofErr w:type="spellEnd"/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your goal)</w:t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576A6109" w14:textId="49218803" w:rsidR="00122F66" w:rsidRPr="00F54A15" w:rsidRDefault="00122F6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(Steps to take to reach goal, with start and end dates)</w:t>
                            </w:r>
                          </w:p>
                        </w:tc>
                        <w:tc>
                          <w:tcPr>
                            <w:tcW w:w="4678" w:type="dxa"/>
                          </w:tcPr>
                          <w:p w14:paraId="27198324" w14:textId="6169E194" w:rsidR="00122F66" w:rsidRPr="00F54A15" w:rsidRDefault="00122F6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(Skills, </w:t>
                            </w:r>
                            <w:r w:rsidR="00170509"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experiences,</w:t>
                            </w:r>
                            <w:r w:rsidRPr="00F54A15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or qualifications needed)</w:t>
                            </w:r>
                          </w:p>
                        </w:tc>
                      </w:tr>
                      <w:tr w:rsidR="00122F66" w14:paraId="496BCE9D" w14:textId="77777777" w:rsidTr="00FD5A9D">
                        <w:trPr>
                          <w:trHeight w:hRule="exact" w:val="2155"/>
                        </w:trPr>
                        <w:tc>
                          <w:tcPr>
                            <w:tcW w:w="1980" w:type="dxa"/>
                          </w:tcPr>
                          <w:p w14:paraId="4E5011FF" w14:textId="582C3D10" w:rsidR="00DF5961" w:rsidRPr="00F54A15" w:rsidRDefault="00FD5A9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Career Option 2: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70CF318F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  <w:tc>
                          <w:tcPr>
                            <w:tcW w:w="4536" w:type="dxa"/>
                          </w:tcPr>
                          <w:p w14:paraId="57AD378E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  <w:tc>
                          <w:tcPr>
                            <w:tcW w:w="4678" w:type="dxa"/>
                          </w:tcPr>
                          <w:p w14:paraId="2B391F20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</w:tr>
                      <w:tr w:rsidR="00122F66" w14:paraId="30AB820D" w14:textId="77777777" w:rsidTr="00FD5A9D">
                        <w:trPr>
                          <w:trHeight w:hRule="exact" w:val="2155"/>
                        </w:trPr>
                        <w:tc>
                          <w:tcPr>
                            <w:tcW w:w="1980" w:type="dxa"/>
                          </w:tcPr>
                          <w:p w14:paraId="3227B29C" w14:textId="0130C75A" w:rsidR="00DF5961" w:rsidRPr="00F54A15" w:rsidRDefault="00FD5A9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Career Option 3: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37FBE184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  <w:tc>
                          <w:tcPr>
                            <w:tcW w:w="4536" w:type="dxa"/>
                          </w:tcPr>
                          <w:p w14:paraId="55074C6F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  <w:tc>
                          <w:tcPr>
                            <w:tcW w:w="4678" w:type="dxa"/>
                          </w:tcPr>
                          <w:p w14:paraId="140C231B" w14:textId="77777777" w:rsidR="00122F66" w:rsidRPr="00F54A15" w:rsidRDefault="00122F66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</w:tc>
                      </w:tr>
                    </w:tbl>
                    <w:p w14:paraId="298202E9" w14:textId="59F4965D" w:rsidR="00A56396" w:rsidRDefault="00A56396"/>
                  </w:txbxContent>
                </v:textbox>
                <w10:wrap type="square"/>
              </v:shape>
            </w:pict>
          </mc:Fallback>
        </mc:AlternateContent>
      </w:r>
      <w:r w:rsidR="00A56396">
        <w:rPr>
          <w:noProof/>
        </w:rPr>
        <w:drawing>
          <wp:anchor distT="0" distB="0" distL="114300" distR="114300" simplePos="0" relativeHeight="251658241" behindDoc="0" locked="0" layoutInCell="1" allowOverlap="1" wp14:anchorId="58E1C789" wp14:editId="53CCECD1">
            <wp:simplePos x="0" y="0"/>
            <wp:positionH relativeFrom="column">
              <wp:posOffset>-123825</wp:posOffset>
            </wp:positionH>
            <wp:positionV relativeFrom="paragraph">
              <wp:posOffset>-80645</wp:posOffset>
            </wp:positionV>
            <wp:extent cx="1428750" cy="355600"/>
            <wp:effectExtent l="0" t="0" r="0" b="6350"/>
            <wp:wrapNone/>
            <wp:docPr id="1560845175" name="Picture 156084517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45175" name="Picture 4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F7" w:rsidRPr="0081183C">
        <w:rPr>
          <w:noProof/>
          <w:lang w:val="en-GB" w:bidi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7AD5C4A" wp14:editId="088557D0">
                <wp:simplePos x="0" y="0"/>
                <wp:positionH relativeFrom="column">
                  <wp:posOffset>4667250</wp:posOffset>
                </wp:positionH>
                <wp:positionV relativeFrom="paragraph">
                  <wp:posOffset>4445</wp:posOffset>
                </wp:positionV>
                <wp:extent cx="5143500" cy="1218565"/>
                <wp:effectExtent l="0" t="0" r="0" b="635"/>
                <wp:wrapSquare wrapText="bothSides"/>
                <wp:docPr id="823844314" name="Text Box 823844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218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8DB4E" w14:textId="58250DC6" w:rsidR="00C37DD9" w:rsidRPr="008A690E" w:rsidRDefault="00B021B4" w:rsidP="00C37DD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8A690E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  <w:t>Personal M</w:t>
                            </w:r>
                            <w:r w:rsidR="00A30670" w:rsidRPr="008A690E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  <w:t xml:space="preserve">ission </w:t>
                            </w:r>
                            <w:r w:rsidRPr="008A690E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  <w:t>S</w:t>
                            </w:r>
                            <w:r w:rsidR="00A30670" w:rsidRPr="008A690E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  <w:t>tatement</w:t>
                            </w:r>
                            <w:r w:rsidRPr="008A690E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GB"/>
                              </w:rPr>
                              <w:t>:</w:t>
                            </w:r>
                          </w:p>
                          <w:p w14:paraId="0B2207B8" w14:textId="7CAEF82A" w:rsidR="00C37DD9" w:rsidRPr="006A252A" w:rsidRDefault="00DC71FB" w:rsidP="00C37DD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(</w:t>
                            </w:r>
                            <w:r w:rsidR="00BF7917" w:rsidRPr="006A252A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Could include ideal work environment, type of industry, ideal salary, level of management etc.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5C4A" id="Text Box 823844314" o:spid="_x0000_s1030" type="#_x0000_t202" style="position:absolute;margin-left:367.5pt;margin-top:.35pt;width:405pt;height:95.9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" filled="f" stroked="f">
                <v:textbox>
                  <w:txbxContent>
                    <w:p w14:paraId="1938DB4E" w14:textId="58250DC6" w:rsidR="00C37DD9" w:rsidRPr="008A690E" w:rsidRDefault="00B021B4" w:rsidP="00C37DD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</w:pPr>
                      <w:r w:rsidRPr="008A690E"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  <w:t>Personal M</w:t>
                      </w:r>
                      <w:r w:rsidR="00A30670" w:rsidRPr="008A690E"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  <w:t xml:space="preserve">ission </w:t>
                      </w:r>
                      <w:r w:rsidRPr="008A690E"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  <w:t>S</w:t>
                      </w:r>
                      <w:r w:rsidR="00A30670" w:rsidRPr="008A690E"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  <w:t>tatement</w:t>
                      </w:r>
                      <w:r w:rsidRPr="008A690E">
                        <w:rPr>
                          <w:rFonts w:ascii="Arial" w:hAnsi="Arial" w:cs="Arial"/>
                          <w:sz w:val="28"/>
                          <w:szCs w:val="28"/>
                          <w:lang w:val="en-GB"/>
                        </w:rPr>
                        <w:t>:</w:t>
                      </w:r>
                    </w:p>
                    <w:p w14:paraId="0B2207B8" w14:textId="7CAEF82A" w:rsidR="00C37DD9" w:rsidRPr="006A252A" w:rsidRDefault="00DC71FB" w:rsidP="00C37DD9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(</w:t>
                      </w:r>
                      <w:r w:rsidR="00BF7917" w:rsidRPr="006A252A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Could include ideal work environment, type of industry, ideal salary, level of management etc.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6FF7" w:rsidRPr="0081183C">
        <w:rPr>
          <w:noProof/>
          <w:lang w:val="en-GB" w:bidi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6FE434D" wp14:editId="7E8688F2">
                <wp:simplePos x="0" y="0"/>
                <wp:positionH relativeFrom="column">
                  <wp:posOffset>1457325</wp:posOffset>
                </wp:positionH>
                <wp:positionV relativeFrom="paragraph">
                  <wp:posOffset>52070</wp:posOffset>
                </wp:positionV>
                <wp:extent cx="3457575" cy="117094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170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EC962" w14:textId="01ADBC39" w:rsidR="0081183C" w:rsidRDefault="00B74277" w:rsidP="009F361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4"/>
                                <w:lang w:val="en-GB"/>
                              </w:rPr>
                            </w:pPr>
                            <w:r w:rsidRPr="00B021B4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4"/>
                                <w:lang w:val="en-GB"/>
                              </w:rPr>
                              <w:t>My Future Plan</w:t>
                            </w:r>
                          </w:p>
                          <w:p w14:paraId="77228409" w14:textId="6DE64794" w:rsidR="00C10847" w:rsidRDefault="00C10847" w:rsidP="00C1084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Cs w:val="22"/>
                                <w:lang w:val="en-GB"/>
                              </w:rPr>
                              <w:t>Name:</w:t>
                            </w:r>
                          </w:p>
                          <w:p w14:paraId="71DDB67F" w14:textId="2F9C98A0" w:rsidR="00C10847" w:rsidRPr="00C10847" w:rsidRDefault="00C10847" w:rsidP="00C1084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Cs w:val="22"/>
                                <w:lang w:val="en-GB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E434D" id="Text Box 217" o:spid="_x0000_s1031" type="#_x0000_t202" style="position:absolute;margin-left:114.75pt;margin-top:4.1pt;width:272.25pt;height:92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" filled="f" stroked="f">
                <v:textbox>
                  <w:txbxContent>
                    <w:p w14:paraId="126EC962" w14:textId="01ADBC39" w:rsidR="0081183C" w:rsidRDefault="00B74277" w:rsidP="009F361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4"/>
                          <w:lang w:val="en-GB"/>
                        </w:rPr>
                      </w:pPr>
                      <w:r w:rsidRPr="00B021B4">
                        <w:rPr>
                          <w:rFonts w:ascii="Arial" w:hAnsi="Arial" w:cs="Arial"/>
                          <w:b/>
                          <w:bCs/>
                          <w:sz w:val="48"/>
                          <w:szCs w:val="44"/>
                          <w:lang w:val="en-GB"/>
                        </w:rPr>
                        <w:t>My Future Plan</w:t>
                      </w:r>
                    </w:p>
                    <w:p w14:paraId="77228409" w14:textId="6DE64794" w:rsidR="00C10847" w:rsidRDefault="00C10847" w:rsidP="00C10847">
                      <w:pPr>
                        <w:rPr>
                          <w:rFonts w:ascii="Arial" w:hAnsi="Arial" w:cs="Arial"/>
                          <w:b/>
                          <w:bCs/>
                          <w:szCs w:val="22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Cs w:val="22"/>
                          <w:lang w:val="en-GB"/>
                        </w:rPr>
                        <w:t>Name:</w:t>
                      </w:r>
                    </w:p>
                    <w:p w14:paraId="71DDB67F" w14:textId="2F9C98A0" w:rsidR="00C10847" w:rsidRPr="00C10847" w:rsidRDefault="00C10847" w:rsidP="00C10847">
                      <w:pPr>
                        <w:rPr>
                          <w:rFonts w:ascii="Arial" w:hAnsi="Arial" w:cs="Arial"/>
                          <w:b/>
                          <w:bCs/>
                          <w:szCs w:val="22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Cs w:val="22"/>
                          <w:lang w:val="en-GB"/>
                        </w:rPr>
                        <w:t>Date: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E5C93" w:rsidRPr="00B74BA4" w:rsidSect="00C25192">
      <w:headerReference w:type="default" r:id="rId13"/>
      <w:headerReference w:type="first" r:id="rId14"/>
      <w:pgSz w:w="16838" w:h="11906" w:orient="landscape" w:code="9"/>
      <w:pgMar w:top="360" w:right="360" w:bottom="426" w:left="360" w:header="144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5023C" w14:textId="77777777" w:rsidR="00904617" w:rsidRDefault="00904617" w:rsidP="00EE0D42">
      <w:pPr>
        <w:spacing w:after="0"/>
      </w:pPr>
      <w:r>
        <w:separator/>
      </w:r>
    </w:p>
  </w:endnote>
  <w:endnote w:type="continuationSeparator" w:id="0">
    <w:p w14:paraId="6F2A8433" w14:textId="77777777" w:rsidR="00904617" w:rsidRDefault="00904617" w:rsidP="00EE0D42">
      <w:pPr>
        <w:spacing w:after="0"/>
      </w:pPr>
      <w:r>
        <w:continuationSeparator/>
      </w:r>
    </w:p>
  </w:endnote>
  <w:endnote w:type="continuationNotice" w:id="1">
    <w:p w14:paraId="252485BE" w14:textId="77777777" w:rsidR="00904617" w:rsidRDefault="0090461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DEEB7E" w14:textId="77777777" w:rsidR="00904617" w:rsidRDefault="00904617" w:rsidP="00EE0D42">
      <w:pPr>
        <w:spacing w:after="0"/>
      </w:pPr>
      <w:r>
        <w:separator/>
      </w:r>
    </w:p>
  </w:footnote>
  <w:footnote w:type="continuationSeparator" w:id="0">
    <w:p w14:paraId="279A313F" w14:textId="77777777" w:rsidR="00904617" w:rsidRDefault="00904617" w:rsidP="00EE0D42">
      <w:pPr>
        <w:spacing w:after="0"/>
      </w:pPr>
      <w:r>
        <w:continuationSeparator/>
      </w:r>
    </w:p>
  </w:footnote>
  <w:footnote w:type="continuationNotice" w:id="1">
    <w:p w14:paraId="3E7B0C3E" w14:textId="77777777" w:rsidR="00904617" w:rsidRDefault="0090461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1C4F0" w14:textId="77777777" w:rsidR="003B3DDC" w:rsidRDefault="000F11C5">
    <w:pPr>
      <w:pStyle w:val="Header"/>
    </w:pPr>
    <w:r>
      <w:rPr>
        <w:noProof/>
        <w:lang w:val="en-GB" w:bidi="en-GB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87B7C1" wp14:editId="77A14E70">
              <wp:simplePos x="0" y="0"/>
              <wp:positionH relativeFrom="column">
                <wp:posOffset>0</wp:posOffset>
              </wp:positionH>
              <wp:positionV relativeFrom="paragraph">
                <wp:posOffset>137160</wp:posOffset>
              </wp:positionV>
              <wp:extent cx="9610725" cy="7089074"/>
              <wp:effectExtent l="0" t="0" r="9525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10725" cy="7089074"/>
                        <a:chOff x="0" y="0"/>
                        <a:chExt cx="9610725" cy="7089074"/>
                      </a:xfrm>
                    </wpg:grpSpPr>
                    <wps:wsp>
                      <wps:cNvPr id="219" name="Rectangle 40"/>
                      <wps:cNvSpPr/>
                      <wps:spPr>
                        <a:xfrm>
                          <a:off x="6410325" y="9525"/>
                          <a:ext cx="3200400" cy="115062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7" name="Rectangle 40" descr="Abstract building close-up" title="Abstract building close-up"/>
                      <wps:cNvSpPr/>
                      <wps:spPr>
                        <a:xfrm>
                          <a:off x="6400800" y="0"/>
                          <a:ext cx="3200400" cy="1150620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alphaModFix amt="50000"/>
                          </a:blip>
                          <a:srcRect/>
                          <a:stretch>
                            <a:fillRect l="-239" r="-760" b="-589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Rectangle 40"/>
                      <wps:cNvSpPr/>
                      <wps:spPr>
                        <a:xfrm>
                          <a:off x="0" y="3981450"/>
                          <a:ext cx="6400800" cy="308857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Rectangle 40" descr="Worms-eye view of city scape" title="City scape"/>
                      <wps:cNvSpPr/>
                      <wps:spPr>
                        <a:xfrm>
                          <a:off x="9525" y="4000500"/>
                          <a:ext cx="6400800" cy="3088574"/>
                        </a:xfrm>
                        <a:prstGeom prst="rect">
                          <a:avLst/>
                        </a:prstGeom>
                        <a:blipFill dpi="0" rotWithShape="1">
                          <a:blip r:embed="rId2">
                            <a:alphaModFix amt="50000"/>
                          </a:blip>
                          <a:srcRect/>
                          <a:stretch>
                            <a:fillRect t="-31654" r="-284" b="-3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Rectangle 40"/>
                      <wps:cNvSpPr/>
                      <wps:spPr>
                        <a:xfrm>
                          <a:off x="6410325" y="5591175"/>
                          <a:ext cx="3200400" cy="148169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9" name="Freeform: Shape 28"/>
                      <wps:cNvSpPr/>
                      <wps:spPr>
                        <a:xfrm rot="5400000">
                          <a:off x="3200400" y="2466975"/>
                          <a:ext cx="3200400" cy="3199540"/>
                        </a:xfrm>
                        <a:custGeom>
                          <a:avLst/>
                          <a:gdLst>
                            <a:gd name="connsiteX0" fmla="*/ 3120391 w 3120391"/>
                            <a:gd name="connsiteY0" fmla="*/ 1599883 h 3199765"/>
                            <a:gd name="connsiteX1" fmla="*/ 2467292 w 3120391"/>
                            <a:gd name="connsiteY1" fmla="*/ 3199765 h 3199765"/>
                            <a:gd name="connsiteX2" fmla="*/ 0 w 3120391"/>
                            <a:gd name="connsiteY2" fmla="*/ 3199765 h 3199765"/>
                            <a:gd name="connsiteX3" fmla="*/ 0 w 3120391"/>
                            <a:gd name="connsiteY3" fmla="*/ 3199130 h 3199765"/>
                            <a:gd name="connsiteX4" fmla="*/ 1854517 w 3120391"/>
                            <a:gd name="connsiteY4" fmla="*/ 3199130 h 3199765"/>
                            <a:gd name="connsiteX5" fmla="*/ 2507616 w 3120391"/>
                            <a:gd name="connsiteY5" fmla="*/ 1599248 h 3199765"/>
                            <a:gd name="connsiteX6" fmla="*/ 1854777 w 3120391"/>
                            <a:gd name="connsiteY6" fmla="*/ 0 h 3199765"/>
                            <a:gd name="connsiteX7" fmla="*/ 2467293 w 3120391"/>
                            <a:gd name="connsiteY7" fmla="*/ 0 h 3199765"/>
                            <a:gd name="connsiteX8" fmla="*/ 3120391 w 3120391"/>
                            <a:gd name="connsiteY8" fmla="*/ 1599883 h 3199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20391" h="3199765">
                              <a:moveTo>
                                <a:pt x="3120391" y="1599883"/>
                              </a:moveTo>
                              <a:lnTo>
                                <a:pt x="2467292" y="3199765"/>
                              </a:lnTo>
                              <a:lnTo>
                                <a:pt x="0" y="3199765"/>
                              </a:lnTo>
                              <a:lnTo>
                                <a:pt x="0" y="3199130"/>
                              </a:lnTo>
                              <a:lnTo>
                                <a:pt x="1854517" y="3199130"/>
                              </a:lnTo>
                              <a:lnTo>
                                <a:pt x="2507616" y="1599248"/>
                              </a:lnTo>
                              <a:lnTo>
                                <a:pt x="1854777" y="0"/>
                              </a:lnTo>
                              <a:lnTo>
                                <a:pt x="2467293" y="0"/>
                              </a:lnTo>
                              <a:lnTo>
                                <a:pt x="3120391" y="15998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0" name="Freeform: Shape 31"/>
                      <wps:cNvSpPr/>
                      <wps:spPr>
                        <a:xfrm>
                          <a:off x="3200400" y="0"/>
                          <a:ext cx="3200400" cy="4908550"/>
                        </a:xfrm>
                        <a:custGeom>
                          <a:avLst/>
                          <a:gdLst>
                            <a:gd name="connsiteX0" fmla="*/ 0 w 3199766"/>
                            <a:gd name="connsiteY0" fmla="*/ 0 h 4908598"/>
                            <a:gd name="connsiteX1" fmla="*/ 3199765 w 3199766"/>
                            <a:gd name="connsiteY1" fmla="*/ 0 h 4908598"/>
                            <a:gd name="connsiteX2" fmla="*/ 3199765 w 3199766"/>
                            <a:gd name="connsiteY2" fmla="*/ 2054859 h 4908598"/>
                            <a:gd name="connsiteX3" fmla="*/ 3199766 w 3199766"/>
                            <a:gd name="connsiteY3" fmla="*/ 2054859 h 4908598"/>
                            <a:gd name="connsiteX4" fmla="*/ 3199766 w 3199766"/>
                            <a:gd name="connsiteY4" fmla="*/ 2800875 h 4908598"/>
                            <a:gd name="connsiteX5" fmla="*/ 3199764 w 3199766"/>
                            <a:gd name="connsiteY5" fmla="*/ 2800875 h 4908598"/>
                            <a:gd name="connsiteX6" fmla="*/ 3199764 w 3199766"/>
                            <a:gd name="connsiteY6" fmla="*/ 4255855 h 4908598"/>
                            <a:gd name="connsiteX7" fmla="*/ 1600629 w 3199766"/>
                            <a:gd name="connsiteY7" fmla="*/ 4908598 h 4908598"/>
                            <a:gd name="connsiteX8" fmla="*/ 859 w 3199766"/>
                            <a:gd name="connsiteY8" fmla="*/ 4255595 h 4908598"/>
                            <a:gd name="connsiteX9" fmla="*/ 859 w 3199766"/>
                            <a:gd name="connsiteY9" fmla="*/ 2800875 h 4908598"/>
                            <a:gd name="connsiteX10" fmla="*/ 859 w 3199766"/>
                            <a:gd name="connsiteY10" fmla="*/ 2398078 h 4908598"/>
                            <a:gd name="connsiteX11" fmla="*/ 0 w 3199766"/>
                            <a:gd name="connsiteY11" fmla="*/ 2398078 h 49085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199766" h="4908598">
                              <a:moveTo>
                                <a:pt x="0" y="0"/>
                              </a:moveTo>
                              <a:lnTo>
                                <a:pt x="3199765" y="0"/>
                              </a:lnTo>
                              <a:lnTo>
                                <a:pt x="3199765" y="2054859"/>
                              </a:lnTo>
                              <a:lnTo>
                                <a:pt x="3199766" y="2054859"/>
                              </a:lnTo>
                              <a:lnTo>
                                <a:pt x="3199766" y="2800875"/>
                              </a:lnTo>
                              <a:lnTo>
                                <a:pt x="3199764" y="2800875"/>
                              </a:lnTo>
                              <a:lnTo>
                                <a:pt x="3199764" y="4255855"/>
                              </a:lnTo>
                              <a:lnTo>
                                <a:pt x="1600629" y="4908598"/>
                              </a:lnTo>
                              <a:lnTo>
                                <a:pt x="859" y="4255595"/>
                              </a:lnTo>
                              <a:lnTo>
                                <a:pt x="859" y="2800875"/>
                              </a:lnTo>
                              <a:lnTo>
                                <a:pt x="859" y="2398078"/>
                              </a:lnTo>
                              <a:lnTo>
                                <a:pt x="0" y="23980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ectangle 40" descr="Abstract building close-up" title="Abstract building close-up"/>
                      <wps:cNvSpPr/>
                      <wps:spPr>
                        <a:xfrm>
                          <a:off x="6400800" y="5600700"/>
                          <a:ext cx="3200400" cy="1481696"/>
                        </a:xfrm>
                        <a:prstGeom prst="rect">
                          <a:avLst/>
                        </a:prstGeom>
                        <a:blipFill dpi="0" rotWithShape="1">
                          <a:blip r:embed="rId3">
                            <a:alphaModFix amt="50000"/>
                          </a:blip>
                          <a:srcRect/>
                          <a:stretch>
                            <a:fillRect l="-239" r="-760" b="-589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A13F93" id="Group 3" o:spid="_x0000_s1026" style="position:absolute;margin-left:0;margin-top:10.8pt;width:756.75pt;height:558.2pt;z-index:251658240" coordsize="96107,708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">
              <v:rect id="Rectangle 40" o:spid="_x0000_s1027" style="position:absolute;left:64103;top:95;width:32004;height:11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" fillcolor="#353637 [3215]" stroked="f" strokeweight="1pt"/>
              <v:rect id="Rectangle 40" o:spid="_x0000_s1028" alt="Abstract building close-up" style="position:absolute;left:64008;width:32004;height:11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" stroked="f" strokeweight="1pt">
                <v:fill r:id="rId4" o:title="Abstract building close-up" opacity=".5" recolor="t" rotate="t" type="frame"/>
              </v:rect>
              <v:rect id="Rectangle 40" o:spid="_x0000_s1029" style="position:absolute;top:39814;width:64008;height:30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" fillcolor="#353637 [3215]" stroked="f" strokeweight="1pt"/>
              <v:rect id="Rectangle 40" o:spid="_x0000_s1030" alt="Worms-eye view of city scape" style="position:absolute;left:95;top:40005;width:64008;height:30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" stroked="f" strokeweight="1pt">
                <v:fill r:id="rId5" o:title="Worms-eye view of city scape" opacity=".5" recolor="t" rotate="t" type="frame"/>
              </v:rect>
              <v:rect id="Rectangle 40" o:spid="_x0000_s1031" style="position:absolute;left:64103;top:55911;width:32004;height:14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cjxAAAANsAAAAPAAAAZHJzL2Rvd25yZXYueG1sRE/fa8Iw&#10;EH4f7H8IN/BtplOQ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JM9ByPEAAAA2wAAAA8A&#10;AAAAAAAAAAAAAAAABwIAAGRycy9kb3ducmV2LnhtbFBLBQYAAAAAAwADALcAAAD4AgAAAAA=&#10;" fillcolor="#353637 [3215]" stroked="f" strokeweight="1pt"/>
              <v:shape id="Freeform: Shape 28" o:spid="_x0000_s1032" style="position:absolute;left:32004;top:24669;width:32004;height:31995;rotation:90;visibility:visible;mso-wrap-style:square;v-text-anchor:middle" coordsize="3120391,319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" path="m3120391,1599883l2467292,3199765,,3199765r,-635l1854517,3199130,2507616,1599248,1854777,r612516,l3120391,1599883xe" fillcolor="#ff3b58 [3205]" stroked="f" strokeweight="1pt">
                <v:fill opacity="46003f"/>
                <v:stroke joinstyle="miter"/>
                <v:path arrowok="t" o:connecttype="custom" o:connectlocs="3200400,1599770;2530555,3199540;0,3199540;0,3198905;1902068,3198905;2571913,1599136;1902335,0;2530556,0;3200400,1599770" o:connectangles="0,0,0,0,0,0,0,0,0"/>
              </v:shape>
              <v:shape id="Freeform: Shape 31" o:spid="_x0000_s1033" style="position:absolute;left:32004;width:32004;height:49085;visibility:visible;mso-wrap-style:square;v-text-anchor:middle" coordsize="3199766,490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" path="m,l3199765,r,2054859l3199766,2054859r,746016l3199764,2800875r,1454980l1600629,4908598,859,4255595r,-1454720l859,2398078r-859,l,xe" fillcolor="#ff3b58 [3205]" stroked="f" strokeweight="1pt">
                <v:stroke joinstyle="miter"/>
                <v:path arrowok="t" o:connecttype="custom" o:connectlocs="0,0;3200399,0;3200399,2054839;3200400,2054839;3200400,2800848;3200398,2800848;3200398,4255813;1600946,4908550;859,4255553;859,2800848;859,2398055;0,2398055" o:connectangles="0,0,0,0,0,0,0,0,0,0,0,0"/>
              </v:shape>
              <v:rect id="Rectangle 40" o:spid="_x0000_s1034" alt="Abstract building close-up" style="position:absolute;left:64008;top:56007;width:32004;height:14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" stroked="f" strokeweight="1pt">
                <v:fill r:id="rId6" o:title="Abstract building close-up" opacity=".5" recolor="t" rotate="t" type="frame"/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B6BCB" w14:textId="3ACAEDEB" w:rsidR="002C2634" w:rsidRDefault="00E5205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B149CCB" wp14:editId="05810235">
              <wp:simplePos x="0" y="0"/>
              <wp:positionH relativeFrom="column">
                <wp:posOffset>4420235</wp:posOffset>
              </wp:positionH>
              <wp:positionV relativeFrom="paragraph">
                <wp:posOffset>975360</wp:posOffset>
              </wp:positionV>
              <wp:extent cx="1373506" cy="10667365"/>
              <wp:effectExtent l="1270" t="0" r="0" b="0"/>
              <wp:wrapNone/>
              <wp:docPr id="1521530481" name="Freeform: Shape 15215304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73506" cy="10667365"/>
                      </a:xfrm>
                      <a:custGeom>
                        <a:avLst/>
                        <a:gdLst>
                          <a:gd name="connsiteX0" fmla="*/ 0 w 3199766"/>
                          <a:gd name="connsiteY0" fmla="*/ 0 h 4908598"/>
                          <a:gd name="connsiteX1" fmla="*/ 3199765 w 3199766"/>
                          <a:gd name="connsiteY1" fmla="*/ 0 h 4908598"/>
                          <a:gd name="connsiteX2" fmla="*/ 3199765 w 3199766"/>
                          <a:gd name="connsiteY2" fmla="*/ 2054859 h 4908598"/>
                          <a:gd name="connsiteX3" fmla="*/ 3199766 w 3199766"/>
                          <a:gd name="connsiteY3" fmla="*/ 2054859 h 4908598"/>
                          <a:gd name="connsiteX4" fmla="*/ 3199766 w 3199766"/>
                          <a:gd name="connsiteY4" fmla="*/ 2800875 h 4908598"/>
                          <a:gd name="connsiteX5" fmla="*/ 3199764 w 3199766"/>
                          <a:gd name="connsiteY5" fmla="*/ 2800875 h 4908598"/>
                          <a:gd name="connsiteX6" fmla="*/ 3199764 w 3199766"/>
                          <a:gd name="connsiteY6" fmla="*/ 4255855 h 4908598"/>
                          <a:gd name="connsiteX7" fmla="*/ 1600629 w 3199766"/>
                          <a:gd name="connsiteY7" fmla="*/ 4908598 h 4908598"/>
                          <a:gd name="connsiteX8" fmla="*/ 859 w 3199766"/>
                          <a:gd name="connsiteY8" fmla="*/ 4255595 h 4908598"/>
                          <a:gd name="connsiteX9" fmla="*/ 859 w 3199766"/>
                          <a:gd name="connsiteY9" fmla="*/ 2800875 h 4908598"/>
                          <a:gd name="connsiteX10" fmla="*/ 859 w 3199766"/>
                          <a:gd name="connsiteY10" fmla="*/ 2398078 h 4908598"/>
                          <a:gd name="connsiteX11" fmla="*/ 0 w 3199766"/>
                          <a:gd name="connsiteY11" fmla="*/ 2398078 h 4908598"/>
                          <a:gd name="connsiteX0" fmla="*/ 0 w 3199766"/>
                          <a:gd name="connsiteY0" fmla="*/ 0 h 4581320"/>
                          <a:gd name="connsiteX1" fmla="*/ 3199765 w 3199766"/>
                          <a:gd name="connsiteY1" fmla="*/ 0 h 4581320"/>
                          <a:gd name="connsiteX2" fmla="*/ 3199765 w 3199766"/>
                          <a:gd name="connsiteY2" fmla="*/ 2054859 h 4581320"/>
                          <a:gd name="connsiteX3" fmla="*/ 3199766 w 3199766"/>
                          <a:gd name="connsiteY3" fmla="*/ 2054859 h 4581320"/>
                          <a:gd name="connsiteX4" fmla="*/ 3199766 w 3199766"/>
                          <a:gd name="connsiteY4" fmla="*/ 2800875 h 4581320"/>
                          <a:gd name="connsiteX5" fmla="*/ 3199764 w 3199766"/>
                          <a:gd name="connsiteY5" fmla="*/ 2800875 h 4581320"/>
                          <a:gd name="connsiteX6" fmla="*/ 3199764 w 3199766"/>
                          <a:gd name="connsiteY6" fmla="*/ 4255855 h 4581320"/>
                          <a:gd name="connsiteX7" fmla="*/ 1700622 w 3199766"/>
                          <a:gd name="connsiteY7" fmla="*/ 4581320 h 4581320"/>
                          <a:gd name="connsiteX8" fmla="*/ 859 w 3199766"/>
                          <a:gd name="connsiteY8" fmla="*/ 4255595 h 4581320"/>
                          <a:gd name="connsiteX9" fmla="*/ 859 w 3199766"/>
                          <a:gd name="connsiteY9" fmla="*/ 2800875 h 4581320"/>
                          <a:gd name="connsiteX10" fmla="*/ 859 w 3199766"/>
                          <a:gd name="connsiteY10" fmla="*/ 2398078 h 4581320"/>
                          <a:gd name="connsiteX11" fmla="*/ 0 w 3199766"/>
                          <a:gd name="connsiteY11" fmla="*/ 2398078 h 4581320"/>
                          <a:gd name="connsiteX12" fmla="*/ 0 w 3199766"/>
                          <a:gd name="connsiteY12" fmla="*/ 0 h 4581320"/>
                          <a:gd name="connsiteX0" fmla="*/ 0 w 3199766"/>
                          <a:gd name="connsiteY0" fmla="*/ 0 h 4542047"/>
                          <a:gd name="connsiteX1" fmla="*/ 3199765 w 3199766"/>
                          <a:gd name="connsiteY1" fmla="*/ 0 h 4542047"/>
                          <a:gd name="connsiteX2" fmla="*/ 3199765 w 3199766"/>
                          <a:gd name="connsiteY2" fmla="*/ 2054859 h 4542047"/>
                          <a:gd name="connsiteX3" fmla="*/ 3199766 w 3199766"/>
                          <a:gd name="connsiteY3" fmla="*/ 2054859 h 4542047"/>
                          <a:gd name="connsiteX4" fmla="*/ 3199766 w 3199766"/>
                          <a:gd name="connsiteY4" fmla="*/ 2800875 h 4542047"/>
                          <a:gd name="connsiteX5" fmla="*/ 3199764 w 3199766"/>
                          <a:gd name="connsiteY5" fmla="*/ 2800875 h 4542047"/>
                          <a:gd name="connsiteX6" fmla="*/ 3199764 w 3199766"/>
                          <a:gd name="connsiteY6" fmla="*/ 4255855 h 4542047"/>
                          <a:gd name="connsiteX7" fmla="*/ 1700621 w 3199766"/>
                          <a:gd name="connsiteY7" fmla="*/ 4542047 h 4542047"/>
                          <a:gd name="connsiteX8" fmla="*/ 859 w 3199766"/>
                          <a:gd name="connsiteY8" fmla="*/ 4255595 h 4542047"/>
                          <a:gd name="connsiteX9" fmla="*/ 859 w 3199766"/>
                          <a:gd name="connsiteY9" fmla="*/ 2800875 h 4542047"/>
                          <a:gd name="connsiteX10" fmla="*/ 859 w 3199766"/>
                          <a:gd name="connsiteY10" fmla="*/ 2398078 h 4542047"/>
                          <a:gd name="connsiteX11" fmla="*/ 0 w 3199766"/>
                          <a:gd name="connsiteY11" fmla="*/ 2398078 h 4542047"/>
                          <a:gd name="connsiteX12" fmla="*/ 0 w 3199766"/>
                          <a:gd name="connsiteY12" fmla="*/ 0 h 4542047"/>
                          <a:gd name="connsiteX0" fmla="*/ -1 w 3199766"/>
                          <a:gd name="connsiteY0" fmla="*/ 0 h 4790779"/>
                          <a:gd name="connsiteX1" fmla="*/ 3199765 w 3199766"/>
                          <a:gd name="connsiteY1" fmla="*/ 248732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  <a:gd name="connsiteX0" fmla="*/ -1 w 3199766"/>
                          <a:gd name="connsiteY0" fmla="*/ 0 h 4790779"/>
                          <a:gd name="connsiteX1" fmla="*/ 3197267 w 3199766"/>
                          <a:gd name="connsiteY1" fmla="*/ 0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199766" h="4790779">
                            <a:moveTo>
                              <a:pt x="-1" y="0"/>
                            </a:moveTo>
                            <a:lnTo>
                              <a:pt x="3197267" y="0"/>
                            </a:lnTo>
                            <a:cubicBezTo>
                              <a:pt x="3198100" y="767864"/>
                              <a:pt x="3198932" y="1535727"/>
                              <a:pt x="3199765" y="2303591"/>
                            </a:cubicBezTo>
                            <a:lnTo>
                              <a:pt x="3199766" y="2303591"/>
                            </a:lnTo>
                            <a:lnTo>
                              <a:pt x="3199766" y="3049607"/>
                            </a:lnTo>
                            <a:lnTo>
                              <a:pt x="3199764" y="3049607"/>
                            </a:lnTo>
                            <a:lnTo>
                              <a:pt x="3199764" y="4504587"/>
                            </a:lnTo>
                            <a:lnTo>
                              <a:pt x="1700621" y="4790779"/>
                            </a:lnTo>
                            <a:lnTo>
                              <a:pt x="859" y="4504327"/>
                            </a:lnTo>
                            <a:lnTo>
                              <a:pt x="859" y="3049607"/>
                            </a:lnTo>
                            <a:lnTo>
                              <a:pt x="859" y="2646810"/>
                            </a:lnTo>
                            <a:lnTo>
                              <a:pt x="0" y="2646810"/>
                            </a:lnTo>
                            <a:cubicBezTo>
                              <a:pt x="0" y="1764540"/>
                              <a:pt x="-1" y="882270"/>
                              <a:pt x="-1" y="0"/>
                            </a:cubicBezTo>
                            <a:close/>
                          </a:path>
                        </a:pathLst>
                      </a:custGeom>
                      <a:solidFill>
                        <a:srgbClr val="3E77C0">
                          <a:alpha val="69804"/>
                        </a:srgbClr>
                      </a:solidFill>
                      <a:ln>
                        <a:noFill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D98C5F" id="Freeform: Shape 1521530481" o:spid="_x0000_s1026" style="position:absolute;margin-left:348.05pt;margin-top:76.8pt;width:108.15pt;height:839.95pt;rotation:-90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9766,4790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" path="m-1,l3197267,v833,767864,1665,1535727,2498,2303591l3199766,2303591r,746016l3199764,3049607r,1454980l1700621,4790779,859,4504327r,-1454720l859,2646810r-859,c,1764540,-1,882270,-1,xe" fillcolor="#3e77c0" stroked="f">
              <v:fill opacity="45746f"/>
              <v:path arrowok="t" o:connecttype="custom" o:connectlocs="0,0;1372433,0;1373506,5129280;1373506,5129280;1373506,6790393;1373505,6790393;1373505,10030117;729995,10667365;369,10029538;369,6790393;369,5893507;0,5893507;0,0" o:connectangles="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46CDB8B6" wp14:editId="1438A7EF">
              <wp:simplePos x="0" y="0"/>
              <wp:positionH relativeFrom="column">
                <wp:posOffset>4394518</wp:posOffset>
              </wp:positionH>
              <wp:positionV relativeFrom="paragraph">
                <wp:posOffset>-383222</wp:posOffset>
              </wp:positionV>
              <wp:extent cx="1385887" cy="10667365"/>
              <wp:effectExtent l="7302" t="0" r="0" b="0"/>
              <wp:wrapNone/>
              <wp:docPr id="1011394390" name="Freeform: Shape 10113943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85887" cy="10667365"/>
                      </a:xfrm>
                      <a:custGeom>
                        <a:avLst/>
                        <a:gdLst>
                          <a:gd name="connsiteX0" fmla="*/ 0 w 3199766"/>
                          <a:gd name="connsiteY0" fmla="*/ 0 h 4908598"/>
                          <a:gd name="connsiteX1" fmla="*/ 3199765 w 3199766"/>
                          <a:gd name="connsiteY1" fmla="*/ 0 h 4908598"/>
                          <a:gd name="connsiteX2" fmla="*/ 3199765 w 3199766"/>
                          <a:gd name="connsiteY2" fmla="*/ 2054859 h 4908598"/>
                          <a:gd name="connsiteX3" fmla="*/ 3199766 w 3199766"/>
                          <a:gd name="connsiteY3" fmla="*/ 2054859 h 4908598"/>
                          <a:gd name="connsiteX4" fmla="*/ 3199766 w 3199766"/>
                          <a:gd name="connsiteY4" fmla="*/ 2800875 h 4908598"/>
                          <a:gd name="connsiteX5" fmla="*/ 3199764 w 3199766"/>
                          <a:gd name="connsiteY5" fmla="*/ 2800875 h 4908598"/>
                          <a:gd name="connsiteX6" fmla="*/ 3199764 w 3199766"/>
                          <a:gd name="connsiteY6" fmla="*/ 4255855 h 4908598"/>
                          <a:gd name="connsiteX7" fmla="*/ 1600629 w 3199766"/>
                          <a:gd name="connsiteY7" fmla="*/ 4908598 h 4908598"/>
                          <a:gd name="connsiteX8" fmla="*/ 859 w 3199766"/>
                          <a:gd name="connsiteY8" fmla="*/ 4255595 h 4908598"/>
                          <a:gd name="connsiteX9" fmla="*/ 859 w 3199766"/>
                          <a:gd name="connsiteY9" fmla="*/ 2800875 h 4908598"/>
                          <a:gd name="connsiteX10" fmla="*/ 859 w 3199766"/>
                          <a:gd name="connsiteY10" fmla="*/ 2398078 h 4908598"/>
                          <a:gd name="connsiteX11" fmla="*/ 0 w 3199766"/>
                          <a:gd name="connsiteY11" fmla="*/ 2398078 h 4908598"/>
                          <a:gd name="connsiteX0" fmla="*/ 0 w 3199766"/>
                          <a:gd name="connsiteY0" fmla="*/ 0 h 4581320"/>
                          <a:gd name="connsiteX1" fmla="*/ 3199765 w 3199766"/>
                          <a:gd name="connsiteY1" fmla="*/ 0 h 4581320"/>
                          <a:gd name="connsiteX2" fmla="*/ 3199765 w 3199766"/>
                          <a:gd name="connsiteY2" fmla="*/ 2054859 h 4581320"/>
                          <a:gd name="connsiteX3" fmla="*/ 3199766 w 3199766"/>
                          <a:gd name="connsiteY3" fmla="*/ 2054859 h 4581320"/>
                          <a:gd name="connsiteX4" fmla="*/ 3199766 w 3199766"/>
                          <a:gd name="connsiteY4" fmla="*/ 2800875 h 4581320"/>
                          <a:gd name="connsiteX5" fmla="*/ 3199764 w 3199766"/>
                          <a:gd name="connsiteY5" fmla="*/ 2800875 h 4581320"/>
                          <a:gd name="connsiteX6" fmla="*/ 3199764 w 3199766"/>
                          <a:gd name="connsiteY6" fmla="*/ 4255855 h 4581320"/>
                          <a:gd name="connsiteX7" fmla="*/ 1700622 w 3199766"/>
                          <a:gd name="connsiteY7" fmla="*/ 4581320 h 4581320"/>
                          <a:gd name="connsiteX8" fmla="*/ 859 w 3199766"/>
                          <a:gd name="connsiteY8" fmla="*/ 4255595 h 4581320"/>
                          <a:gd name="connsiteX9" fmla="*/ 859 w 3199766"/>
                          <a:gd name="connsiteY9" fmla="*/ 2800875 h 4581320"/>
                          <a:gd name="connsiteX10" fmla="*/ 859 w 3199766"/>
                          <a:gd name="connsiteY10" fmla="*/ 2398078 h 4581320"/>
                          <a:gd name="connsiteX11" fmla="*/ 0 w 3199766"/>
                          <a:gd name="connsiteY11" fmla="*/ 2398078 h 4581320"/>
                          <a:gd name="connsiteX12" fmla="*/ 0 w 3199766"/>
                          <a:gd name="connsiteY12" fmla="*/ 0 h 4581320"/>
                          <a:gd name="connsiteX0" fmla="*/ 0 w 3199766"/>
                          <a:gd name="connsiteY0" fmla="*/ 0 h 4542047"/>
                          <a:gd name="connsiteX1" fmla="*/ 3199765 w 3199766"/>
                          <a:gd name="connsiteY1" fmla="*/ 0 h 4542047"/>
                          <a:gd name="connsiteX2" fmla="*/ 3199765 w 3199766"/>
                          <a:gd name="connsiteY2" fmla="*/ 2054859 h 4542047"/>
                          <a:gd name="connsiteX3" fmla="*/ 3199766 w 3199766"/>
                          <a:gd name="connsiteY3" fmla="*/ 2054859 h 4542047"/>
                          <a:gd name="connsiteX4" fmla="*/ 3199766 w 3199766"/>
                          <a:gd name="connsiteY4" fmla="*/ 2800875 h 4542047"/>
                          <a:gd name="connsiteX5" fmla="*/ 3199764 w 3199766"/>
                          <a:gd name="connsiteY5" fmla="*/ 2800875 h 4542047"/>
                          <a:gd name="connsiteX6" fmla="*/ 3199764 w 3199766"/>
                          <a:gd name="connsiteY6" fmla="*/ 4255855 h 4542047"/>
                          <a:gd name="connsiteX7" fmla="*/ 1700621 w 3199766"/>
                          <a:gd name="connsiteY7" fmla="*/ 4542047 h 4542047"/>
                          <a:gd name="connsiteX8" fmla="*/ 859 w 3199766"/>
                          <a:gd name="connsiteY8" fmla="*/ 4255595 h 4542047"/>
                          <a:gd name="connsiteX9" fmla="*/ 859 w 3199766"/>
                          <a:gd name="connsiteY9" fmla="*/ 2800875 h 4542047"/>
                          <a:gd name="connsiteX10" fmla="*/ 859 w 3199766"/>
                          <a:gd name="connsiteY10" fmla="*/ 2398078 h 4542047"/>
                          <a:gd name="connsiteX11" fmla="*/ 0 w 3199766"/>
                          <a:gd name="connsiteY11" fmla="*/ 2398078 h 4542047"/>
                          <a:gd name="connsiteX12" fmla="*/ 0 w 3199766"/>
                          <a:gd name="connsiteY12" fmla="*/ 0 h 4542047"/>
                          <a:gd name="connsiteX0" fmla="*/ -1 w 3199766"/>
                          <a:gd name="connsiteY0" fmla="*/ 0 h 4790779"/>
                          <a:gd name="connsiteX1" fmla="*/ 3199765 w 3199766"/>
                          <a:gd name="connsiteY1" fmla="*/ 248732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  <a:gd name="connsiteX0" fmla="*/ -1 w 3199766"/>
                          <a:gd name="connsiteY0" fmla="*/ 0 h 4790779"/>
                          <a:gd name="connsiteX1" fmla="*/ 3197267 w 3199766"/>
                          <a:gd name="connsiteY1" fmla="*/ 0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199766" h="4790779">
                            <a:moveTo>
                              <a:pt x="-1" y="0"/>
                            </a:moveTo>
                            <a:lnTo>
                              <a:pt x="3197267" y="0"/>
                            </a:lnTo>
                            <a:cubicBezTo>
                              <a:pt x="3198100" y="767864"/>
                              <a:pt x="3198932" y="1535727"/>
                              <a:pt x="3199765" y="2303591"/>
                            </a:cubicBezTo>
                            <a:lnTo>
                              <a:pt x="3199766" y="2303591"/>
                            </a:lnTo>
                            <a:lnTo>
                              <a:pt x="3199766" y="3049607"/>
                            </a:lnTo>
                            <a:lnTo>
                              <a:pt x="3199764" y="3049607"/>
                            </a:lnTo>
                            <a:lnTo>
                              <a:pt x="3199764" y="4504587"/>
                            </a:lnTo>
                            <a:lnTo>
                              <a:pt x="1700621" y="4790779"/>
                            </a:lnTo>
                            <a:lnTo>
                              <a:pt x="859" y="4504327"/>
                            </a:lnTo>
                            <a:lnTo>
                              <a:pt x="859" y="3049607"/>
                            </a:lnTo>
                            <a:lnTo>
                              <a:pt x="859" y="2646810"/>
                            </a:lnTo>
                            <a:lnTo>
                              <a:pt x="0" y="2646810"/>
                            </a:lnTo>
                            <a:cubicBezTo>
                              <a:pt x="0" y="1764540"/>
                              <a:pt x="-1" y="882270"/>
                              <a:pt x="-1" y="0"/>
                            </a:cubicBezTo>
                            <a:close/>
                          </a:path>
                        </a:pathLst>
                      </a:custGeom>
                      <a:solidFill>
                        <a:srgbClr val="FAA719">
                          <a:alpha val="69804"/>
                        </a:srgbClr>
                      </a:solidFill>
                      <a:ln>
                        <a:noFill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2390E2" id="Freeform: Shape 1011394390" o:spid="_x0000_s1026" style="position:absolute;margin-left:346.05pt;margin-top:-30.15pt;width:109.1pt;height:839.95pt;rotation:-90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9766,4790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" path="m-1,l3197267,v833,767864,1665,1535727,2498,2303591l3199766,2303591r,746016l3199764,3049607r,1454980l1700621,4790779,859,4504327r,-1454720l859,2646810r-859,c,1764540,-1,882270,-1,xe" fillcolor="#faa719" stroked="f">
              <v:fill opacity="45746f"/>
              <v:path arrowok="t" o:connecttype="custom" o:connectlocs="0,0;1384805,0;1385887,5129280;1385887,5129280;1385887,6790393;1385886,6790393;1385886,10030117;736575,10667365;372,10029538;372,6790393;372,5893507;0,5893507;0,0" o:connectangles="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C8F10B5" wp14:editId="7F96867D">
              <wp:simplePos x="0" y="0"/>
              <wp:positionH relativeFrom="column">
                <wp:posOffset>4411503</wp:posOffset>
              </wp:positionH>
              <wp:positionV relativeFrom="paragraph">
                <wp:posOffset>-4633437</wp:posOffset>
              </wp:positionV>
              <wp:extent cx="1392873" cy="10667365"/>
              <wp:effectExtent l="0" t="8255" r="8890" b="8890"/>
              <wp:wrapNone/>
              <wp:docPr id="1094621642" name="Freeform: Shape 10946216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92873" cy="10667365"/>
                      </a:xfrm>
                      <a:custGeom>
                        <a:avLst/>
                        <a:gdLst>
                          <a:gd name="connsiteX0" fmla="*/ 0 w 3199766"/>
                          <a:gd name="connsiteY0" fmla="*/ 0 h 4908598"/>
                          <a:gd name="connsiteX1" fmla="*/ 3199765 w 3199766"/>
                          <a:gd name="connsiteY1" fmla="*/ 0 h 4908598"/>
                          <a:gd name="connsiteX2" fmla="*/ 3199765 w 3199766"/>
                          <a:gd name="connsiteY2" fmla="*/ 2054859 h 4908598"/>
                          <a:gd name="connsiteX3" fmla="*/ 3199766 w 3199766"/>
                          <a:gd name="connsiteY3" fmla="*/ 2054859 h 4908598"/>
                          <a:gd name="connsiteX4" fmla="*/ 3199766 w 3199766"/>
                          <a:gd name="connsiteY4" fmla="*/ 2800875 h 4908598"/>
                          <a:gd name="connsiteX5" fmla="*/ 3199764 w 3199766"/>
                          <a:gd name="connsiteY5" fmla="*/ 2800875 h 4908598"/>
                          <a:gd name="connsiteX6" fmla="*/ 3199764 w 3199766"/>
                          <a:gd name="connsiteY6" fmla="*/ 4255855 h 4908598"/>
                          <a:gd name="connsiteX7" fmla="*/ 1600629 w 3199766"/>
                          <a:gd name="connsiteY7" fmla="*/ 4908598 h 4908598"/>
                          <a:gd name="connsiteX8" fmla="*/ 859 w 3199766"/>
                          <a:gd name="connsiteY8" fmla="*/ 4255595 h 4908598"/>
                          <a:gd name="connsiteX9" fmla="*/ 859 w 3199766"/>
                          <a:gd name="connsiteY9" fmla="*/ 2800875 h 4908598"/>
                          <a:gd name="connsiteX10" fmla="*/ 859 w 3199766"/>
                          <a:gd name="connsiteY10" fmla="*/ 2398078 h 4908598"/>
                          <a:gd name="connsiteX11" fmla="*/ 0 w 3199766"/>
                          <a:gd name="connsiteY11" fmla="*/ 2398078 h 4908598"/>
                          <a:gd name="connsiteX0" fmla="*/ 0 w 3199766"/>
                          <a:gd name="connsiteY0" fmla="*/ 0 h 4581320"/>
                          <a:gd name="connsiteX1" fmla="*/ 3199765 w 3199766"/>
                          <a:gd name="connsiteY1" fmla="*/ 0 h 4581320"/>
                          <a:gd name="connsiteX2" fmla="*/ 3199765 w 3199766"/>
                          <a:gd name="connsiteY2" fmla="*/ 2054859 h 4581320"/>
                          <a:gd name="connsiteX3" fmla="*/ 3199766 w 3199766"/>
                          <a:gd name="connsiteY3" fmla="*/ 2054859 h 4581320"/>
                          <a:gd name="connsiteX4" fmla="*/ 3199766 w 3199766"/>
                          <a:gd name="connsiteY4" fmla="*/ 2800875 h 4581320"/>
                          <a:gd name="connsiteX5" fmla="*/ 3199764 w 3199766"/>
                          <a:gd name="connsiteY5" fmla="*/ 2800875 h 4581320"/>
                          <a:gd name="connsiteX6" fmla="*/ 3199764 w 3199766"/>
                          <a:gd name="connsiteY6" fmla="*/ 4255855 h 4581320"/>
                          <a:gd name="connsiteX7" fmla="*/ 1700622 w 3199766"/>
                          <a:gd name="connsiteY7" fmla="*/ 4581320 h 4581320"/>
                          <a:gd name="connsiteX8" fmla="*/ 859 w 3199766"/>
                          <a:gd name="connsiteY8" fmla="*/ 4255595 h 4581320"/>
                          <a:gd name="connsiteX9" fmla="*/ 859 w 3199766"/>
                          <a:gd name="connsiteY9" fmla="*/ 2800875 h 4581320"/>
                          <a:gd name="connsiteX10" fmla="*/ 859 w 3199766"/>
                          <a:gd name="connsiteY10" fmla="*/ 2398078 h 4581320"/>
                          <a:gd name="connsiteX11" fmla="*/ 0 w 3199766"/>
                          <a:gd name="connsiteY11" fmla="*/ 2398078 h 4581320"/>
                          <a:gd name="connsiteX12" fmla="*/ 0 w 3199766"/>
                          <a:gd name="connsiteY12" fmla="*/ 0 h 4581320"/>
                          <a:gd name="connsiteX0" fmla="*/ 0 w 3199766"/>
                          <a:gd name="connsiteY0" fmla="*/ 0 h 4542047"/>
                          <a:gd name="connsiteX1" fmla="*/ 3199765 w 3199766"/>
                          <a:gd name="connsiteY1" fmla="*/ 0 h 4542047"/>
                          <a:gd name="connsiteX2" fmla="*/ 3199765 w 3199766"/>
                          <a:gd name="connsiteY2" fmla="*/ 2054859 h 4542047"/>
                          <a:gd name="connsiteX3" fmla="*/ 3199766 w 3199766"/>
                          <a:gd name="connsiteY3" fmla="*/ 2054859 h 4542047"/>
                          <a:gd name="connsiteX4" fmla="*/ 3199766 w 3199766"/>
                          <a:gd name="connsiteY4" fmla="*/ 2800875 h 4542047"/>
                          <a:gd name="connsiteX5" fmla="*/ 3199764 w 3199766"/>
                          <a:gd name="connsiteY5" fmla="*/ 2800875 h 4542047"/>
                          <a:gd name="connsiteX6" fmla="*/ 3199764 w 3199766"/>
                          <a:gd name="connsiteY6" fmla="*/ 4255855 h 4542047"/>
                          <a:gd name="connsiteX7" fmla="*/ 1700621 w 3199766"/>
                          <a:gd name="connsiteY7" fmla="*/ 4542047 h 4542047"/>
                          <a:gd name="connsiteX8" fmla="*/ 859 w 3199766"/>
                          <a:gd name="connsiteY8" fmla="*/ 4255595 h 4542047"/>
                          <a:gd name="connsiteX9" fmla="*/ 859 w 3199766"/>
                          <a:gd name="connsiteY9" fmla="*/ 2800875 h 4542047"/>
                          <a:gd name="connsiteX10" fmla="*/ 859 w 3199766"/>
                          <a:gd name="connsiteY10" fmla="*/ 2398078 h 4542047"/>
                          <a:gd name="connsiteX11" fmla="*/ 0 w 3199766"/>
                          <a:gd name="connsiteY11" fmla="*/ 2398078 h 4542047"/>
                          <a:gd name="connsiteX12" fmla="*/ 0 w 3199766"/>
                          <a:gd name="connsiteY12" fmla="*/ 0 h 4542047"/>
                          <a:gd name="connsiteX0" fmla="*/ -1 w 3199766"/>
                          <a:gd name="connsiteY0" fmla="*/ 0 h 4790779"/>
                          <a:gd name="connsiteX1" fmla="*/ 3199765 w 3199766"/>
                          <a:gd name="connsiteY1" fmla="*/ 248732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  <a:gd name="connsiteX0" fmla="*/ -1 w 3199766"/>
                          <a:gd name="connsiteY0" fmla="*/ 0 h 4790779"/>
                          <a:gd name="connsiteX1" fmla="*/ 3197267 w 3199766"/>
                          <a:gd name="connsiteY1" fmla="*/ 0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199766" h="4790779">
                            <a:moveTo>
                              <a:pt x="-1" y="0"/>
                            </a:moveTo>
                            <a:lnTo>
                              <a:pt x="3197267" y="0"/>
                            </a:lnTo>
                            <a:cubicBezTo>
                              <a:pt x="3198100" y="767864"/>
                              <a:pt x="3198932" y="1535727"/>
                              <a:pt x="3199765" y="2303591"/>
                            </a:cubicBezTo>
                            <a:lnTo>
                              <a:pt x="3199766" y="2303591"/>
                            </a:lnTo>
                            <a:lnTo>
                              <a:pt x="3199766" y="3049607"/>
                            </a:lnTo>
                            <a:lnTo>
                              <a:pt x="3199764" y="3049607"/>
                            </a:lnTo>
                            <a:lnTo>
                              <a:pt x="3199764" y="4504587"/>
                            </a:lnTo>
                            <a:lnTo>
                              <a:pt x="1700621" y="4790779"/>
                            </a:lnTo>
                            <a:lnTo>
                              <a:pt x="859" y="4504327"/>
                            </a:lnTo>
                            <a:lnTo>
                              <a:pt x="859" y="3049607"/>
                            </a:lnTo>
                            <a:lnTo>
                              <a:pt x="859" y="2646810"/>
                            </a:lnTo>
                            <a:lnTo>
                              <a:pt x="0" y="2646810"/>
                            </a:lnTo>
                            <a:cubicBezTo>
                              <a:pt x="0" y="1764540"/>
                              <a:pt x="-1" y="882270"/>
                              <a:pt x="-1" y="0"/>
                            </a:cubicBezTo>
                            <a:close/>
                          </a:path>
                        </a:pathLst>
                      </a:custGeom>
                      <a:solidFill>
                        <a:srgbClr val="FF3B57">
                          <a:alpha val="69804"/>
                        </a:srgbClr>
                      </a:solidFill>
                      <a:ln>
                        <a:noFill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8FF850" id="Freeform: Shape 1094621642" o:spid="_x0000_s1026" style="position:absolute;margin-left:347.35pt;margin-top:-364.85pt;width:109.7pt;height:839.95pt;rotation:-90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9766,4790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" path="m-1,l3197267,v833,767864,1665,1535727,2498,2303591l3199766,2303591r,746016l3199764,3049607r,1454980l1700621,4790779,859,4504327r,-1454720l859,2646810r-859,c,1764540,-1,882270,-1,xe" fillcolor="#ff3b57" stroked="f">
              <v:fill opacity="45746f"/>
              <v:path arrowok="t" o:connecttype="custom" o:connectlocs="0,0;1391785,0;1392873,5129280;1392873,5129280;1392873,6790393;1392872,6790393;1392872,10030117;740288,10667365;374,10029538;374,6790393;374,5893507;0,5893507;0,0" o:connectangles="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50C5005" wp14:editId="192663F8">
              <wp:simplePos x="0" y="0"/>
              <wp:positionH relativeFrom="column">
                <wp:posOffset>4411980</wp:posOffset>
              </wp:positionH>
              <wp:positionV relativeFrom="paragraph">
                <wp:posOffset>-1770380</wp:posOffset>
              </wp:positionV>
              <wp:extent cx="1392873" cy="10667365"/>
              <wp:effectExtent l="0" t="8255" r="8890" b="8890"/>
              <wp:wrapNone/>
              <wp:docPr id="35475632" name="Freeform: Shape 354756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92873" cy="10667365"/>
                      </a:xfrm>
                      <a:custGeom>
                        <a:avLst/>
                        <a:gdLst>
                          <a:gd name="connsiteX0" fmla="*/ 0 w 3199766"/>
                          <a:gd name="connsiteY0" fmla="*/ 0 h 4908598"/>
                          <a:gd name="connsiteX1" fmla="*/ 3199765 w 3199766"/>
                          <a:gd name="connsiteY1" fmla="*/ 0 h 4908598"/>
                          <a:gd name="connsiteX2" fmla="*/ 3199765 w 3199766"/>
                          <a:gd name="connsiteY2" fmla="*/ 2054859 h 4908598"/>
                          <a:gd name="connsiteX3" fmla="*/ 3199766 w 3199766"/>
                          <a:gd name="connsiteY3" fmla="*/ 2054859 h 4908598"/>
                          <a:gd name="connsiteX4" fmla="*/ 3199766 w 3199766"/>
                          <a:gd name="connsiteY4" fmla="*/ 2800875 h 4908598"/>
                          <a:gd name="connsiteX5" fmla="*/ 3199764 w 3199766"/>
                          <a:gd name="connsiteY5" fmla="*/ 2800875 h 4908598"/>
                          <a:gd name="connsiteX6" fmla="*/ 3199764 w 3199766"/>
                          <a:gd name="connsiteY6" fmla="*/ 4255855 h 4908598"/>
                          <a:gd name="connsiteX7" fmla="*/ 1600629 w 3199766"/>
                          <a:gd name="connsiteY7" fmla="*/ 4908598 h 4908598"/>
                          <a:gd name="connsiteX8" fmla="*/ 859 w 3199766"/>
                          <a:gd name="connsiteY8" fmla="*/ 4255595 h 4908598"/>
                          <a:gd name="connsiteX9" fmla="*/ 859 w 3199766"/>
                          <a:gd name="connsiteY9" fmla="*/ 2800875 h 4908598"/>
                          <a:gd name="connsiteX10" fmla="*/ 859 w 3199766"/>
                          <a:gd name="connsiteY10" fmla="*/ 2398078 h 4908598"/>
                          <a:gd name="connsiteX11" fmla="*/ 0 w 3199766"/>
                          <a:gd name="connsiteY11" fmla="*/ 2398078 h 4908598"/>
                          <a:gd name="connsiteX0" fmla="*/ 0 w 3199766"/>
                          <a:gd name="connsiteY0" fmla="*/ 0 h 4581320"/>
                          <a:gd name="connsiteX1" fmla="*/ 3199765 w 3199766"/>
                          <a:gd name="connsiteY1" fmla="*/ 0 h 4581320"/>
                          <a:gd name="connsiteX2" fmla="*/ 3199765 w 3199766"/>
                          <a:gd name="connsiteY2" fmla="*/ 2054859 h 4581320"/>
                          <a:gd name="connsiteX3" fmla="*/ 3199766 w 3199766"/>
                          <a:gd name="connsiteY3" fmla="*/ 2054859 h 4581320"/>
                          <a:gd name="connsiteX4" fmla="*/ 3199766 w 3199766"/>
                          <a:gd name="connsiteY4" fmla="*/ 2800875 h 4581320"/>
                          <a:gd name="connsiteX5" fmla="*/ 3199764 w 3199766"/>
                          <a:gd name="connsiteY5" fmla="*/ 2800875 h 4581320"/>
                          <a:gd name="connsiteX6" fmla="*/ 3199764 w 3199766"/>
                          <a:gd name="connsiteY6" fmla="*/ 4255855 h 4581320"/>
                          <a:gd name="connsiteX7" fmla="*/ 1700622 w 3199766"/>
                          <a:gd name="connsiteY7" fmla="*/ 4581320 h 4581320"/>
                          <a:gd name="connsiteX8" fmla="*/ 859 w 3199766"/>
                          <a:gd name="connsiteY8" fmla="*/ 4255595 h 4581320"/>
                          <a:gd name="connsiteX9" fmla="*/ 859 w 3199766"/>
                          <a:gd name="connsiteY9" fmla="*/ 2800875 h 4581320"/>
                          <a:gd name="connsiteX10" fmla="*/ 859 w 3199766"/>
                          <a:gd name="connsiteY10" fmla="*/ 2398078 h 4581320"/>
                          <a:gd name="connsiteX11" fmla="*/ 0 w 3199766"/>
                          <a:gd name="connsiteY11" fmla="*/ 2398078 h 4581320"/>
                          <a:gd name="connsiteX12" fmla="*/ 0 w 3199766"/>
                          <a:gd name="connsiteY12" fmla="*/ 0 h 4581320"/>
                          <a:gd name="connsiteX0" fmla="*/ 0 w 3199766"/>
                          <a:gd name="connsiteY0" fmla="*/ 0 h 4542047"/>
                          <a:gd name="connsiteX1" fmla="*/ 3199765 w 3199766"/>
                          <a:gd name="connsiteY1" fmla="*/ 0 h 4542047"/>
                          <a:gd name="connsiteX2" fmla="*/ 3199765 w 3199766"/>
                          <a:gd name="connsiteY2" fmla="*/ 2054859 h 4542047"/>
                          <a:gd name="connsiteX3" fmla="*/ 3199766 w 3199766"/>
                          <a:gd name="connsiteY3" fmla="*/ 2054859 h 4542047"/>
                          <a:gd name="connsiteX4" fmla="*/ 3199766 w 3199766"/>
                          <a:gd name="connsiteY4" fmla="*/ 2800875 h 4542047"/>
                          <a:gd name="connsiteX5" fmla="*/ 3199764 w 3199766"/>
                          <a:gd name="connsiteY5" fmla="*/ 2800875 h 4542047"/>
                          <a:gd name="connsiteX6" fmla="*/ 3199764 w 3199766"/>
                          <a:gd name="connsiteY6" fmla="*/ 4255855 h 4542047"/>
                          <a:gd name="connsiteX7" fmla="*/ 1700621 w 3199766"/>
                          <a:gd name="connsiteY7" fmla="*/ 4542047 h 4542047"/>
                          <a:gd name="connsiteX8" fmla="*/ 859 w 3199766"/>
                          <a:gd name="connsiteY8" fmla="*/ 4255595 h 4542047"/>
                          <a:gd name="connsiteX9" fmla="*/ 859 w 3199766"/>
                          <a:gd name="connsiteY9" fmla="*/ 2800875 h 4542047"/>
                          <a:gd name="connsiteX10" fmla="*/ 859 w 3199766"/>
                          <a:gd name="connsiteY10" fmla="*/ 2398078 h 4542047"/>
                          <a:gd name="connsiteX11" fmla="*/ 0 w 3199766"/>
                          <a:gd name="connsiteY11" fmla="*/ 2398078 h 4542047"/>
                          <a:gd name="connsiteX12" fmla="*/ 0 w 3199766"/>
                          <a:gd name="connsiteY12" fmla="*/ 0 h 4542047"/>
                          <a:gd name="connsiteX0" fmla="*/ -1 w 3199766"/>
                          <a:gd name="connsiteY0" fmla="*/ 0 h 4790779"/>
                          <a:gd name="connsiteX1" fmla="*/ 3199765 w 3199766"/>
                          <a:gd name="connsiteY1" fmla="*/ 248732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  <a:gd name="connsiteX0" fmla="*/ -1 w 3199766"/>
                          <a:gd name="connsiteY0" fmla="*/ 0 h 4790779"/>
                          <a:gd name="connsiteX1" fmla="*/ 3197267 w 3199766"/>
                          <a:gd name="connsiteY1" fmla="*/ 0 h 4790779"/>
                          <a:gd name="connsiteX2" fmla="*/ 3199765 w 3199766"/>
                          <a:gd name="connsiteY2" fmla="*/ 2303591 h 4790779"/>
                          <a:gd name="connsiteX3" fmla="*/ 3199766 w 3199766"/>
                          <a:gd name="connsiteY3" fmla="*/ 2303591 h 4790779"/>
                          <a:gd name="connsiteX4" fmla="*/ 3199766 w 3199766"/>
                          <a:gd name="connsiteY4" fmla="*/ 3049607 h 4790779"/>
                          <a:gd name="connsiteX5" fmla="*/ 3199764 w 3199766"/>
                          <a:gd name="connsiteY5" fmla="*/ 3049607 h 4790779"/>
                          <a:gd name="connsiteX6" fmla="*/ 3199764 w 3199766"/>
                          <a:gd name="connsiteY6" fmla="*/ 4504587 h 4790779"/>
                          <a:gd name="connsiteX7" fmla="*/ 1700621 w 3199766"/>
                          <a:gd name="connsiteY7" fmla="*/ 4790779 h 4790779"/>
                          <a:gd name="connsiteX8" fmla="*/ 859 w 3199766"/>
                          <a:gd name="connsiteY8" fmla="*/ 4504327 h 4790779"/>
                          <a:gd name="connsiteX9" fmla="*/ 859 w 3199766"/>
                          <a:gd name="connsiteY9" fmla="*/ 3049607 h 4790779"/>
                          <a:gd name="connsiteX10" fmla="*/ 859 w 3199766"/>
                          <a:gd name="connsiteY10" fmla="*/ 2646810 h 4790779"/>
                          <a:gd name="connsiteX11" fmla="*/ 0 w 3199766"/>
                          <a:gd name="connsiteY11" fmla="*/ 2646810 h 4790779"/>
                          <a:gd name="connsiteX12" fmla="*/ -1 w 3199766"/>
                          <a:gd name="connsiteY12" fmla="*/ 0 h 479077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199766" h="4790779">
                            <a:moveTo>
                              <a:pt x="-1" y="0"/>
                            </a:moveTo>
                            <a:lnTo>
                              <a:pt x="3197267" y="0"/>
                            </a:lnTo>
                            <a:cubicBezTo>
                              <a:pt x="3198100" y="767864"/>
                              <a:pt x="3198932" y="1535727"/>
                              <a:pt x="3199765" y="2303591"/>
                            </a:cubicBezTo>
                            <a:lnTo>
                              <a:pt x="3199766" y="2303591"/>
                            </a:lnTo>
                            <a:lnTo>
                              <a:pt x="3199766" y="3049607"/>
                            </a:lnTo>
                            <a:lnTo>
                              <a:pt x="3199764" y="3049607"/>
                            </a:lnTo>
                            <a:lnTo>
                              <a:pt x="3199764" y="4504587"/>
                            </a:lnTo>
                            <a:lnTo>
                              <a:pt x="1700621" y="4790779"/>
                            </a:lnTo>
                            <a:lnTo>
                              <a:pt x="859" y="4504327"/>
                            </a:lnTo>
                            <a:lnTo>
                              <a:pt x="859" y="3049607"/>
                            </a:lnTo>
                            <a:lnTo>
                              <a:pt x="859" y="2646810"/>
                            </a:lnTo>
                            <a:lnTo>
                              <a:pt x="0" y="2646810"/>
                            </a:lnTo>
                            <a:cubicBezTo>
                              <a:pt x="0" y="1764540"/>
                              <a:pt x="-1" y="882270"/>
                              <a:pt x="-1" y="0"/>
                            </a:cubicBezTo>
                            <a:close/>
                          </a:path>
                        </a:pathLst>
                      </a:custGeom>
                      <a:solidFill>
                        <a:srgbClr val="1CA691">
                          <a:alpha val="69804"/>
                        </a:srgbClr>
                      </a:solidFill>
                      <a:ln>
                        <a:noFill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385CCA" id="Freeform: Shape 35475632" o:spid="_x0000_s1026" style="position:absolute;margin-left:347.4pt;margin-top:-139.4pt;width:109.7pt;height:839.95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9766,4790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" path="m-1,l3197267,v833,767864,1665,1535727,2498,2303591l3199766,2303591r,746016l3199764,3049607r,1454980l1700621,4790779,859,4504327r,-1454720l859,2646810r-859,c,1764540,-1,882270,-1,xe" fillcolor="#1ca691" stroked="f">
              <v:fill opacity="45746f"/>
              <v:path arrowok="t" o:connecttype="custom" o:connectlocs="0,0;1391785,0;1392873,5129280;1392873,5129280;1392873,6790393;1392872,6790393;1392872,10030117;740288,10667365;374,10029538;374,6790393;374,5893507;0,5893507;0,0" o:connectangles="0,0,0,0,0,0,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CF62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4224A9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12352C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C7442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42193F"/>
    <w:multiLevelType w:val="hybridMultilevel"/>
    <w:tmpl w:val="2BCECB6A"/>
    <w:lvl w:ilvl="0" w:tplc="1DFCB632">
      <w:start w:val="1"/>
      <w:numFmt w:val="decimal"/>
      <w:suff w:val="space"/>
      <w:lvlText w:val="%1."/>
      <w:lvlJc w:val="left"/>
      <w:pPr>
        <w:ind w:left="113" w:firstLine="0"/>
      </w:pPr>
      <w:rPr>
        <w:rFonts w:hint="default"/>
      </w:rPr>
    </w:lvl>
    <w:lvl w:ilvl="1" w:tplc="EA4E5732">
      <w:start w:val="1"/>
      <w:numFmt w:val="bullet"/>
      <w:suff w:val="space"/>
      <w:lvlText w:val=""/>
      <w:lvlJc w:val="left"/>
      <w:pPr>
        <w:ind w:left="567" w:firstLine="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273" w:hanging="180"/>
      </w:pPr>
    </w:lvl>
    <w:lvl w:ilvl="3" w:tplc="0809000F" w:tentative="1">
      <w:start w:val="1"/>
      <w:numFmt w:val="decimal"/>
      <w:lvlText w:val="%4."/>
      <w:lvlJc w:val="left"/>
      <w:pPr>
        <w:ind w:left="2993" w:hanging="360"/>
      </w:pPr>
    </w:lvl>
    <w:lvl w:ilvl="4" w:tplc="08090019" w:tentative="1">
      <w:start w:val="1"/>
      <w:numFmt w:val="lowerLetter"/>
      <w:lvlText w:val="%5."/>
      <w:lvlJc w:val="left"/>
      <w:pPr>
        <w:ind w:left="3713" w:hanging="360"/>
      </w:pPr>
    </w:lvl>
    <w:lvl w:ilvl="5" w:tplc="0809001B" w:tentative="1">
      <w:start w:val="1"/>
      <w:numFmt w:val="lowerRoman"/>
      <w:lvlText w:val="%6."/>
      <w:lvlJc w:val="right"/>
      <w:pPr>
        <w:ind w:left="4433" w:hanging="180"/>
      </w:pPr>
    </w:lvl>
    <w:lvl w:ilvl="6" w:tplc="0809000F" w:tentative="1">
      <w:start w:val="1"/>
      <w:numFmt w:val="decimal"/>
      <w:lvlText w:val="%7."/>
      <w:lvlJc w:val="left"/>
      <w:pPr>
        <w:ind w:left="5153" w:hanging="360"/>
      </w:pPr>
    </w:lvl>
    <w:lvl w:ilvl="7" w:tplc="08090019" w:tentative="1">
      <w:start w:val="1"/>
      <w:numFmt w:val="lowerLetter"/>
      <w:lvlText w:val="%8."/>
      <w:lvlJc w:val="left"/>
      <w:pPr>
        <w:ind w:left="5873" w:hanging="360"/>
      </w:pPr>
    </w:lvl>
    <w:lvl w:ilvl="8" w:tplc="08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23330E49"/>
    <w:multiLevelType w:val="multilevel"/>
    <w:tmpl w:val="52A4F67A"/>
    <w:numStyleLink w:val="Style1"/>
  </w:abstractNum>
  <w:abstractNum w:abstractNumId="6" w15:restartNumberingAfterBreak="0">
    <w:nsid w:val="24CB2B02"/>
    <w:multiLevelType w:val="hybridMultilevel"/>
    <w:tmpl w:val="3160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C6686"/>
    <w:multiLevelType w:val="hybridMultilevel"/>
    <w:tmpl w:val="706E9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613E0"/>
    <w:multiLevelType w:val="hybridMultilevel"/>
    <w:tmpl w:val="778E1E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6E2CFD"/>
    <w:multiLevelType w:val="hybridMultilevel"/>
    <w:tmpl w:val="52A4F6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20D6E"/>
    <w:multiLevelType w:val="hybridMultilevel"/>
    <w:tmpl w:val="C94C0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F7EFF"/>
    <w:multiLevelType w:val="hybridMultilevel"/>
    <w:tmpl w:val="5694E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D6D92"/>
    <w:multiLevelType w:val="multilevel"/>
    <w:tmpl w:val="52A4F67A"/>
    <w:styleLink w:val="Style1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53637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6A76CE"/>
    <w:multiLevelType w:val="hybridMultilevel"/>
    <w:tmpl w:val="21CAC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074A0"/>
    <w:multiLevelType w:val="hybridMultilevel"/>
    <w:tmpl w:val="34864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B6111"/>
    <w:multiLevelType w:val="hybridMultilevel"/>
    <w:tmpl w:val="8908985C"/>
    <w:lvl w:ilvl="0" w:tplc="FFFFFFFF">
      <w:start w:val="1"/>
      <w:numFmt w:val="decimal"/>
      <w:suff w:val="space"/>
      <w:lvlText w:val="%1."/>
      <w:lvlJc w:val="left"/>
      <w:pPr>
        <w:ind w:left="113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4D946531"/>
    <w:multiLevelType w:val="hybridMultilevel"/>
    <w:tmpl w:val="BAF0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D2C77"/>
    <w:multiLevelType w:val="hybridMultilevel"/>
    <w:tmpl w:val="23D28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220A3A"/>
    <w:multiLevelType w:val="hybridMultilevel"/>
    <w:tmpl w:val="E99830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C13362"/>
    <w:multiLevelType w:val="multilevel"/>
    <w:tmpl w:val="9930420C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69354CB"/>
    <w:multiLevelType w:val="hybridMultilevel"/>
    <w:tmpl w:val="8908985C"/>
    <w:lvl w:ilvl="0" w:tplc="FFFFFFFF">
      <w:start w:val="1"/>
      <w:numFmt w:val="decimal"/>
      <w:suff w:val="space"/>
      <w:lvlText w:val="%1."/>
      <w:lvlJc w:val="left"/>
      <w:pPr>
        <w:ind w:left="113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6779630D"/>
    <w:multiLevelType w:val="hybridMultilevel"/>
    <w:tmpl w:val="82465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85E63"/>
    <w:multiLevelType w:val="hybridMultilevel"/>
    <w:tmpl w:val="8908985C"/>
    <w:lvl w:ilvl="0" w:tplc="FFFFFFFF">
      <w:start w:val="1"/>
      <w:numFmt w:val="decimal"/>
      <w:suff w:val="space"/>
      <w:lvlText w:val="%1."/>
      <w:lvlJc w:val="left"/>
      <w:pPr>
        <w:ind w:left="113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3" w15:restartNumberingAfterBreak="0">
    <w:nsid w:val="7755397B"/>
    <w:multiLevelType w:val="hybridMultilevel"/>
    <w:tmpl w:val="8D849FB4"/>
    <w:lvl w:ilvl="0" w:tplc="4BC0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D6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FDE3617"/>
    <w:multiLevelType w:val="hybridMultilevel"/>
    <w:tmpl w:val="BC3AB0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305610">
    <w:abstractNumId w:val="3"/>
  </w:num>
  <w:num w:numId="2" w16cid:durableId="1924407731">
    <w:abstractNumId w:val="2"/>
  </w:num>
  <w:num w:numId="3" w16cid:durableId="651493931">
    <w:abstractNumId w:val="24"/>
  </w:num>
  <w:num w:numId="4" w16cid:durableId="840123016">
    <w:abstractNumId w:val="25"/>
  </w:num>
  <w:num w:numId="5" w16cid:durableId="287005884">
    <w:abstractNumId w:val="9"/>
  </w:num>
  <w:num w:numId="6" w16cid:durableId="649558856">
    <w:abstractNumId w:val="12"/>
  </w:num>
  <w:num w:numId="7" w16cid:durableId="1070495721">
    <w:abstractNumId w:val="5"/>
  </w:num>
  <w:num w:numId="8" w16cid:durableId="80958643">
    <w:abstractNumId w:val="23"/>
  </w:num>
  <w:num w:numId="9" w16cid:durableId="1580403666">
    <w:abstractNumId w:val="16"/>
  </w:num>
  <w:num w:numId="10" w16cid:durableId="583999585">
    <w:abstractNumId w:val="19"/>
  </w:num>
  <w:num w:numId="11" w16cid:durableId="851340139">
    <w:abstractNumId w:val="1"/>
  </w:num>
  <w:num w:numId="12" w16cid:durableId="303043584">
    <w:abstractNumId w:val="0"/>
  </w:num>
  <w:num w:numId="13" w16cid:durableId="1701003599">
    <w:abstractNumId w:val="6"/>
  </w:num>
  <w:num w:numId="14" w16cid:durableId="917901281">
    <w:abstractNumId w:val="21"/>
  </w:num>
  <w:num w:numId="15" w16cid:durableId="988943446">
    <w:abstractNumId w:val="17"/>
  </w:num>
  <w:num w:numId="16" w16cid:durableId="2051567057">
    <w:abstractNumId w:val="11"/>
  </w:num>
  <w:num w:numId="17" w16cid:durableId="399597312">
    <w:abstractNumId w:val="14"/>
  </w:num>
  <w:num w:numId="18" w16cid:durableId="970328298">
    <w:abstractNumId w:val="8"/>
  </w:num>
  <w:num w:numId="19" w16cid:durableId="1731423233">
    <w:abstractNumId w:val="13"/>
  </w:num>
  <w:num w:numId="20" w16cid:durableId="1854296300">
    <w:abstractNumId w:val="10"/>
  </w:num>
  <w:num w:numId="21" w16cid:durableId="1657299015">
    <w:abstractNumId w:val="18"/>
  </w:num>
  <w:num w:numId="22" w16cid:durableId="540823337">
    <w:abstractNumId w:val="4"/>
  </w:num>
  <w:num w:numId="23" w16cid:durableId="1762483343">
    <w:abstractNumId w:val="7"/>
  </w:num>
  <w:num w:numId="24" w16cid:durableId="1206603219">
    <w:abstractNumId w:val="22"/>
  </w:num>
  <w:num w:numId="25" w16cid:durableId="783497645">
    <w:abstractNumId w:val="20"/>
  </w:num>
  <w:num w:numId="26" w16cid:durableId="5009713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59"/>
    <w:rsid w:val="00004C89"/>
    <w:rsid w:val="00007244"/>
    <w:rsid w:val="00014D5B"/>
    <w:rsid w:val="00023293"/>
    <w:rsid w:val="00023416"/>
    <w:rsid w:val="000412DF"/>
    <w:rsid w:val="000470C3"/>
    <w:rsid w:val="0005081D"/>
    <w:rsid w:val="00061977"/>
    <w:rsid w:val="00070DA7"/>
    <w:rsid w:val="00073F75"/>
    <w:rsid w:val="00083258"/>
    <w:rsid w:val="0008492A"/>
    <w:rsid w:val="0008589E"/>
    <w:rsid w:val="0008782A"/>
    <w:rsid w:val="0009483E"/>
    <w:rsid w:val="000A065A"/>
    <w:rsid w:val="000A66FC"/>
    <w:rsid w:val="000D72FC"/>
    <w:rsid w:val="000E56F0"/>
    <w:rsid w:val="000F11C5"/>
    <w:rsid w:val="00103350"/>
    <w:rsid w:val="00112F7C"/>
    <w:rsid w:val="00120DEC"/>
    <w:rsid w:val="00122F66"/>
    <w:rsid w:val="00126650"/>
    <w:rsid w:val="00126C13"/>
    <w:rsid w:val="00144D94"/>
    <w:rsid w:val="0014700A"/>
    <w:rsid w:val="00162341"/>
    <w:rsid w:val="00170509"/>
    <w:rsid w:val="00194F14"/>
    <w:rsid w:val="001B4EA3"/>
    <w:rsid w:val="001B6C0D"/>
    <w:rsid w:val="001C21B1"/>
    <w:rsid w:val="001D6CC4"/>
    <w:rsid w:val="001E24EE"/>
    <w:rsid w:val="001F2F46"/>
    <w:rsid w:val="002015E1"/>
    <w:rsid w:val="00201B82"/>
    <w:rsid w:val="00217666"/>
    <w:rsid w:val="00242A78"/>
    <w:rsid w:val="00257B5C"/>
    <w:rsid w:val="00260C67"/>
    <w:rsid w:val="00276E6B"/>
    <w:rsid w:val="002802CE"/>
    <w:rsid w:val="00285FE9"/>
    <w:rsid w:val="002904EE"/>
    <w:rsid w:val="002B343F"/>
    <w:rsid w:val="002B4ABD"/>
    <w:rsid w:val="002C2634"/>
    <w:rsid w:val="002F1024"/>
    <w:rsid w:val="003007A7"/>
    <w:rsid w:val="00312014"/>
    <w:rsid w:val="003222DC"/>
    <w:rsid w:val="003257E1"/>
    <w:rsid w:val="00325DEC"/>
    <w:rsid w:val="003361A1"/>
    <w:rsid w:val="0033695B"/>
    <w:rsid w:val="00355898"/>
    <w:rsid w:val="003611B8"/>
    <w:rsid w:val="0037154D"/>
    <w:rsid w:val="003946F5"/>
    <w:rsid w:val="003A1517"/>
    <w:rsid w:val="003A504D"/>
    <w:rsid w:val="003A592D"/>
    <w:rsid w:val="003B3DDC"/>
    <w:rsid w:val="003D3938"/>
    <w:rsid w:val="003E0834"/>
    <w:rsid w:val="003F18A9"/>
    <w:rsid w:val="003F4FD8"/>
    <w:rsid w:val="004045E5"/>
    <w:rsid w:val="00421496"/>
    <w:rsid w:val="004251AC"/>
    <w:rsid w:val="00440233"/>
    <w:rsid w:val="0044367C"/>
    <w:rsid w:val="00451746"/>
    <w:rsid w:val="00453803"/>
    <w:rsid w:val="00455982"/>
    <w:rsid w:val="004732A8"/>
    <w:rsid w:val="00477697"/>
    <w:rsid w:val="0048721B"/>
    <w:rsid w:val="004962D2"/>
    <w:rsid w:val="004A216F"/>
    <w:rsid w:val="004B57DB"/>
    <w:rsid w:val="004C6E20"/>
    <w:rsid w:val="004D7DE3"/>
    <w:rsid w:val="004E30F3"/>
    <w:rsid w:val="004E3E02"/>
    <w:rsid w:val="00500564"/>
    <w:rsid w:val="00514EF5"/>
    <w:rsid w:val="00531361"/>
    <w:rsid w:val="0053139E"/>
    <w:rsid w:val="00537A4A"/>
    <w:rsid w:val="005652B9"/>
    <w:rsid w:val="00585E91"/>
    <w:rsid w:val="005B007C"/>
    <w:rsid w:val="005B7BE7"/>
    <w:rsid w:val="005E5B15"/>
    <w:rsid w:val="0062123A"/>
    <w:rsid w:val="00645614"/>
    <w:rsid w:val="00656440"/>
    <w:rsid w:val="006676A1"/>
    <w:rsid w:val="00673093"/>
    <w:rsid w:val="00681C3C"/>
    <w:rsid w:val="00692F35"/>
    <w:rsid w:val="006A252A"/>
    <w:rsid w:val="006B2C09"/>
    <w:rsid w:val="006B39D6"/>
    <w:rsid w:val="006D5F4F"/>
    <w:rsid w:val="006E2D42"/>
    <w:rsid w:val="006E3C1A"/>
    <w:rsid w:val="006E3D45"/>
    <w:rsid w:val="006E47ED"/>
    <w:rsid w:val="006F5BBA"/>
    <w:rsid w:val="00711F59"/>
    <w:rsid w:val="00716D58"/>
    <w:rsid w:val="007324FC"/>
    <w:rsid w:val="00733159"/>
    <w:rsid w:val="0074206B"/>
    <w:rsid w:val="00747893"/>
    <w:rsid w:val="00753173"/>
    <w:rsid w:val="00780BF8"/>
    <w:rsid w:val="007813DC"/>
    <w:rsid w:val="00796B1F"/>
    <w:rsid w:val="007E129E"/>
    <w:rsid w:val="007E1DD4"/>
    <w:rsid w:val="007F2FE8"/>
    <w:rsid w:val="007F525E"/>
    <w:rsid w:val="00806D18"/>
    <w:rsid w:val="0081183C"/>
    <w:rsid w:val="008201F2"/>
    <w:rsid w:val="0083044C"/>
    <w:rsid w:val="008426AB"/>
    <w:rsid w:val="0085182D"/>
    <w:rsid w:val="00863AA7"/>
    <w:rsid w:val="008709F5"/>
    <w:rsid w:val="00877A91"/>
    <w:rsid w:val="008A690E"/>
    <w:rsid w:val="008B721A"/>
    <w:rsid w:val="008D262C"/>
    <w:rsid w:val="008E3921"/>
    <w:rsid w:val="00904617"/>
    <w:rsid w:val="00911148"/>
    <w:rsid w:val="00925552"/>
    <w:rsid w:val="0094511B"/>
    <w:rsid w:val="009469B5"/>
    <w:rsid w:val="00946FF7"/>
    <w:rsid w:val="00947471"/>
    <w:rsid w:val="00947ADB"/>
    <w:rsid w:val="00952F94"/>
    <w:rsid w:val="0096116C"/>
    <w:rsid w:val="009808E4"/>
    <w:rsid w:val="00990C43"/>
    <w:rsid w:val="00991A53"/>
    <w:rsid w:val="009A4A4C"/>
    <w:rsid w:val="009E07A2"/>
    <w:rsid w:val="009E14B7"/>
    <w:rsid w:val="009F1ADC"/>
    <w:rsid w:val="009F361F"/>
    <w:rsid w:val="00A00B08"/>
    <w:rsid w:val="00A30670"/>
    <w:rsid w:val="00A46724"/>
    <w:rsid w:val="00A51667"/>
    <w:rsid w:val="00A56396"/>
    <w:rsid w:val="00A60160"/>
    <w:rsid w:val="00A672C6"/>
    <w:rsid w:val="00A71DA8"/>
    <w:rsid w:val="00A73D3B"/>
    <w:rsid w:val="00A97D40"/>
    <w:rsid w:val="00AC394E"/>
    <w:rsid w:val="00AF3A6B"/>
    <w:rsid w:val="00AF5FB0"/>
    <w:rsid w:val="00B021B4"/>
    <w:rsid w:val="00B07B79"/>
    <w:rsid w:val="00B10630"/>
    <w:rsid w:val="00B207EC"/>
    <w:rsid w:val="00B23626"/>
    <w:rsid w:val="00B323DF"/>
    <w:rsid w:val="00B355A8"/>
    <w:rsid w:val="00B3647A"/>
    <w:rsid w:val="00B74277"/>
    <w:rsid w:val="00B74BA4"/>
    <w:rsid w:val="00B8476B"/>
    <w:rsid w:val="00B90147"/>
    <w:rsid w:val="00B92A87"/>
    <w:rsid w:val="00B93A22"/>
    <w:rsid w:val="00BB7D10"/>
    <w:rsid w:val="00BD3BEE"/>
    <w:rsid w:val="00BE15BA"/>
    <w:rsid w:val="00BE3584"/>
    <w:rsid w:val="00BE6E05"/>
    <w:rsid w:val="00BF3658"/>
    <w:rsid w:val="00BF7917"/>
    <w:rsid w:val="00C03322"/>
    <w:rsid w:val="00C04F2A"/>
    <w:rsid w:val="00C10847"/>
    <w:rsid w:val="00C10C0F"/>
    <w:rsid w:val="00C25192"/>
    <w:rsid w:val="00C30355"/>
    <w:rsid w:val="00C37DD9"/>
    <w:rsid w:val="00C453B9"/>
    <w:rsid w:val="00C82BFB"/>
    <w:rsid w:val="00CA552A"/>
    <w:rsid w:val="00CB0D1D"/>
    <w:rsid w:val="00CB1F92"/>
    <w:rsid w:val="00CC24B6"/>
    <w:rsid w:val="00CC6558"/>
    <w:rsid w:val="00CD5D33"/>
    <w:rsid w:val="00CE11A8"/>
    <w:rsid w:val="00D0268F"/>
    <w:rsid w:val="00D056B2"/>
    <w:rsid w:val="00D0664A"/>
    <w:rsid w:val="00D0748E"/>
    <w:rsid w:val="00D30F1D"/>
    <w:rsid w:val="00D42113"/>
    <w:rsid w:val="00D63593"/>
    <w:rsid w:val="00D65D51"/>
    <w:rsid w:val="00D71A8B"/>
    <w:rsid w:val="00DA0DE0"/>
    <w:rsid w:val="00DC71FB"/>
    <w:rsid w:val="00DD5B28"/>
    <w:rsid w:val="00DF5961"/>
    <w:rsid w:val="00E02183"/>
    <w:rsid w:val="00E0645C"/>
    <w:rsid w:val="00E0732C"/>
    <w:rsid w:val="00E41759"/>
    <w:rsid w:val="00E52051"/>
    <w:rsid w:val="00E55D74"/>
    <w:rsid w:val="00E62CBB"/>
    <w:rsid w:val="00E67BA9"/>
    <w:rsid w:val="00E73EA4"/>
    <w:rsid w:val="00E74E70"/>
    <w:rsid w:val="00E76EAD"/>
    <w:rsid w:val="00E81234"/>
    <w:rsid w:val="00EA120D"/>
    <w:rsid w:val="00EA49C3"/>
    <w:rsid w:val="00EB5E3C"/>
    <w:rsid w:val="00ED687D"/>
    <w:rsid w:val="00EE0D42"/>
    <w:rsid w:val="00EF541D"/>
    <w:rsid w:val="00F06936"/>
    <w:rsid w:val="00F14789"/>
    <w:rsid w:val="00F17690"/>
    <w:rsid w:val="00F30107"/>
    <w:rsid w:val="00F5441F"/>
    <w:rsid w:val="00F54A15"/>
    <w:rsid w:val="00F61360"/>
    <w:rsid w:val="00F716FF"/>
    <w:rsid w:val="00F87DF8"/>
    <w:rsid w:val="00FB23FD"/>
    <w:rsid w:val="00FC538A"/>
    <w:rsid w:val="00FC7F71"/>
    <w:rsid w:val="00FD5A9D"/>
    <w:rsid w:val="00FE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C17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D5B28"/>
    <w:pPr>
      <w:spacing w:line="240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89E"/>
    <w:pPr>
      <w:keepNext/>
      <w:keepLines/>
      <w:pBdr>
        <w:bottom w:val="single" w:sz="4" w:space="2" w:color="FF3B58" w:themeColor="accent2"/>
      </w:pBdr>
      <w:spacing w:before="240" w:after="240"/>
      <w:outlineLvl w:val="0"/>
    </w:pPr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BE358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color w:val="FF3B58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BE3584"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EB0022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BE358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9D0016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BE358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EB0022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E358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9D0016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E358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9D0016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E358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9D0016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E358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9D0016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8589E"/>
    <w:rPr>
      <w:rFonts w:asciiTheme="majorHAnsi" w:eastAsiaTheme="majorEastAsia" w:hAnsiTheme="majorHAnsi" w:cstheme="majorBidi"/>
      <w:i/>
      <w:iCs/>
      <w:color w:val="9D0016" w:themeColor="accent2" w:themeShade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BE3584"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08589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ListParagraph">
    <w:name w:val="List Paragraph"/>
    <w:basedOn w:val="Normal"/>
    <w:uiPriority w:val="34"/>
    <w:rsid w:val="00877A91"/>
    <w:pPr>
      <w:ind w:left="720"/>
      <w:contextualSpacing/>
    </w:pPr>
  </w:style>
  <w:style w:type="numbering" w:customStyle="1" w:styleId="Style1">
    <w:name w:val="Style1"/>
    <w:uiPriority w:val="99"/>
    <w:rsid w:val="006676A1"/>
    <w:pPr>
      <w:numPr>
        <w:numId w:val="6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589E"/>
    <w:rPr>
      <w:rFonts w:asciiTheme="majorHAnsi" w:eastAsiaTheme="majorEastAsia" w:hAnsiTheme="majorHAnsi" w:cstheme="majorBidi"/>
      <w:color w:val="FF3B58" w:themeColor="accent2"/>
      <w:sz w:val="36"/>
      <w:szCs w:val="36"/>
    </w:rPr>
  </w:style>
  <w:style w:type="paragraph" w:customStyle="1" w:styleId="Address3">
    <w:name w:val="Address 3"/>
    <w:basedOn w:val="Subtitle"/>
    <w:link w:val="Address3Char"/>
    <w:semiHidden/>
    <w:rsid w:val="00CD5D33"/>
    <w:pPr>
      <w:spacing w:after="0"/>
      <w:jc w:val="center"/>
    </w:pPr>
    <w:rPr>
      <w:rFonts w:ascii="Century Gothic" w:hAnsi="Century Gothic"/>
      <w:color w:val="FF3B58" w:themeColor="accent2"/>
    </w:rPr>
  </w:style>
  <w:style w:type="character" w:customStyle="1" w:styleId="Address3Char">
    <w:name w:val="Address 3 Char"/>
    <w:basedOn w:val="SubtitleChar"/>
    <w:link w:val="Address3"/>
    <w:semiHidden/>
    <w:rsid w:val="00260C67"/>
    <w:rPr>
      <w:rFonts w:ascii="Century Gothic" w:hAnsi="Century Gothic"/>
      <w:caps/>
      <w:color w:val="FF3B58" w:themeColor="accent2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BE358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8589E"/>
    <w:rPr>
      <w:caps/>
      <w:color w:val="404040" w:themeColor="text1" w:themeTint="BF"/>
      <w:spacing w:val="2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B74BA4"/>
    <w:pPr>
      <w:spacing w:before="100" w:beforeAutospacing="1" w:after="100" w:afterAutospacing="1"/>
    </w:pPr>
    <w:rPr>
      <w:rFonts w:ascii="Times New Roman" w:hAnsi="Times New Roman"/>
      <w:sz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08589E"/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89E"/>
    <w:rPr>
      <w:rFonts w:asciiTheme="majorHAnsi" w:eastAsiaTheme="majorEastAsia" w:hAnsiTheme="majorHAnsi" w:cstheme="majorBidi"/>
      <w:color w:val="EB0022" w:themeColor="accent2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89E"/>
    <w:rPr>
      <w:rFonts w:asciiTheme="majorHAnsi" w:eastAsiaTheme="majorEastAsia" w:hAnsiTheme="majorHAnsi" w:cstheme="majorBidi"/>
      <w:color w:val="EB0022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89E"/>
    <w:rPr>
      <w:rFonts w:asciiTheme="majorHAnsi" w:eastAsiaTheme="majorEastAsia" w:hAnsiTheme="majorHAnsi" w:cstheme="majorBidi"/>
      <w:i/>
      <w:iCs/>
      <w:color w:val="9D0016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89E"/>
    <w:rPr>
      <w:rFonts w:asciiTheme="majorHAnsi" w:eastAsiaTheme="majorEastAsia" w:hAnsiTheme="majorHAnsi" w:cstheme="majorBidi"/>
      <w:b/>
      <w:bCs/>
      <w:color w:val="9D0016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89E"/>
    <w:rPr>
      <w:rFonts w:asciiTheme="majorHAnsi" w:eastAsiaTheme="majorEastAsia" w:hAnsiTheme="majorHAnsi" w:cstheme="majorBidi"/>
      <w:color w:val="9D0016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89E"/>
    <w:rPr>
      <w:rFonts w:asciiTheme="majorHAnsi" w:eastAsiaTheme="majorEastAsia" w:hAnsiTheme="majorHAnsi" w:cstheme="majorBidi"/>
      <w:i/>
      <w:iCs/>
      <w:color w:val="9D0016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584"/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semiHidden/>
    <w:rsid w:val="00BE3584"/>
    <w:rPr>
      <w:b/>
      <w:bCs/>
    </w:rPr>
  </w:style>
  <w:style w:type="character" w:styleId="Emphasis">
    <w:name w:val="Emphasis"/>
    <w:basedOn w:val="DefaultParagraphFont"/>
    <w:uiPriority w:val="20"/>
    <w:semiHidden/>
    <w:rsid w:val="00BE3584"/>
    <w:rPr>
      <w:i/>
      <w:iCs/>
      <w:color w:val="000000" w:themeColor="text1"/>
    </w:rPr>
  </w:style>
  <w:style w:type="paragraph" w:styleId="NoSpacing">
    <w:name w:val="No Spacing"/>
    <w:uiPriority w:val="1"/>
    <w:qFormat/>
    <w:rsid w:val="00BE35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3DDC"/>
    <w:pPr>
      <w:spacing w:after="0"/>
      <w:jc w:val="center"/>
    </w:pPr>
    <w:rPr>
      <w:rFonts w:asciiTheme="majorHAnsi" w:hAnsiTheme="majorHAnsi"/>
      <w:b/>
      <w:noProof/>
      <w:color w:val="FFFFFF" w:themeColor="background1"/>
      <w:sz w:val="44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3B3DDC"/>
    <w:rPr>
      <w:rFonts w:asciiTheme="majorHAnsi" w:hAnsiTheme="majorHAnsi"/>
      <w:b/>
      <w:noProof/>
      <w:color w:val="FFFFFF" w:themeColor="background1"/>
      <w:sz w:val="44"/>
      <w:szCs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BE3584"/>
    <w:pPr>
      <w:pBdr>
        <w:top w:val="single" w:sz="24" w:space="4" w:color="FF3B58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60C6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BE358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rsid w:val="00BE3584"/>
    <w:rPr>
      <w:b/>
      <w:bCs/>
      <w:i/>
      <w:iCs/>
      <w:caps w:val="0"/>
      <w:smallCaps w:val="0"/>
      <w:strike w:val="0"/>
      <w:dstrike w:val="0"/>
      <w:color w:val="FF3B58" w:themeColor="accent2"/>
    </w:rPr>
  </w:style>
  <w:style w:type="character" w:styleId="SubtleReference">
    <w:name w:val="Subtle Reference"/>
    <w:basedOn w:val="DefaultParagraphFont"/>
    <w:uiPriority w:val="31"/>
    <w:semiHidden/>
    <w:rsid w:val="00BE358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semiHidden/>
    <w:rsid w:val="00BE358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semiHidden/>
    <w:rsid w:val="00BE358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3584"/>
    <w:pPr>
      <w:outlineLvl w:val="9"/>
    </w:pPr>
  </w:style>
  <w:style w:type="paragraph" w:styleId="Header">
    <w:name w:val="header"/>
    <w:basedOn w:val="Normal"/>
    <w:link w:val="HeaderChar"/>
    <w:uiPriority w:val="99"/>
    <w:semiHidden/>
    <w:rsid w:val="00EE0D42"/>
    <w:pPr>
      <w:tabs>
        <w:tab w:val="center" w:pos="4680"/>
        <w:tab w:val="right" w:pos="9360"/>
      </w:tabs>
      <w:spacing w:after="0"/>
    </w:pPr>
  </w:style>
  <w:style w:type="character" w:styleId="Hashtag">
    <w:name w:val="Hashtag"/>
    <w:basedOn w:val="DefaultParagraphFont"/>
    <w:uiPriority w:val="99"/>
    <w:semiHidden/>
    <w:rsid w:val="00260C67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rsid w:val="00260C67"/>
    <w:rPr>
      <w:color w:val="808080"/>
      <w:shd w:val="clear" w:color="auto" w:fill="E6E6E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589E"/>
    <w:rPr>
      <w:sz w:val="22"/>
    </w:rPr>
  </w:style>
  <w:style w:type="paragraph" w:styleId="Footer">
    <w:name w:val="footer"/>
    <w:basedOn w:val="Normal"/>
    <w:link w:val="FooterChar"/>
    <w:uiPriority w:val="99"/>
    <w:semiHidden/>
    <w:rsid w:val="00EE0D4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589E"/>
    <w:rPr>
      <w:sz w:val="22"/>
    </w:rPr>
  </w:style>
  <w:style w:type="paragraph" w:customStyle="1" w:styleId="Heading1Alt">
    <w:name w:val="Heading 1 Alt"/>
    <w:basedOn w:val="Normal"/>
    <w:next w:val="Normal"/>
    <w:qFormat/>
    <w:rsid w:val="0008589E"/>
    <w:pPr>
      <w:pBdr>
        <w:bottom w:val="single" w:sz="4" w:space="2" w:color="FFFFFF" w:themeColor="background1"/>
      </w:pBdr>
      <w:spacing w:before="240" w:after="240"/>
    </w:pPr>
    <w:rPr>
      <w:rFonts w:asciiTheme="majorHAnsi" w:hAnsiTheme="majorHAnsi"/>
      <w:b/>
      <w:caps/>
      <w:color w:val="FFFFFF" w:themeColor="background1"/>
      <w:sz w:val="40"/>
    </w:rPr>
  </w:style>
  <w:style w:type="paragraph" w:styleId="ListNumber">
    <w:name w:val="List Number"/>
    <w:basedOn w:val="Normal"/>
    <w:uiPriority w:val="99"/>
    <w:rsid w:val="0008589E"/>
    <w:pPr>
      <w:numPr>
        <w:numId w:val="10"/>
      </w:numPr>
      <w:spacing w:before="120" w:after="120"/>
    </w:pPr>
    <w:rPr>
      <w:noProof/>
      <w:color w:val="FFFFFF" w:themeColor="background1"/>
    </w:rPr>
  </w:style>
  <w:style w:type="paragraph" w:customStyle="1" w:styleId="Normalondarkbackground">
    <w:name w:val="Normal on dark background"/>
    <w:basedOn w:val="Normal"/>
    <w:qFormat/>
    <w:rsid w:val="0008589E"/>
    <w:rPr>
      <w:rFonts w:cs="Arial"/>
      <w:noProof/>
      <w:color w:val="FFFFFF" w:themeColor="background1"/>
      <w:szCs w:val="22"/>
    </w:rPr>
  </w:style>
  <w:style w:type="character" w:styleId="PlaceholderText">
    <w:name w:val="Placeholder Text"/>
    <w:basedOn w:val="DefaultParagraphFont"/>
    <w:uiPriority w:val="99"/>
    <w:semiHidden/>
    <w:rsid w:val="00D71A8B"/>
    <w:rPr>
      <w:color w:val="808080"/>
    </w:rPr>
  </w:style>
  <w:style w:type="paragraph" w:customStyle="1" w:styleId="ContactInfo">
    <w:name w:val="Contact Info"/>
    <w:basedOn w:val="Normal"/>
    <w:qFormat/>
    <w:rsid w:val="00F5441F"/>
    <w:pPr>
      <w:spacing w:after="0"/>
    </w:pPr>
    <w:rPr>
      <w:rFonts w:asciiTheme="majorHAnsi" w:hAnsiTheme="majorHAnsi"/>
      <w:b/>
      <w:caps/>
      <w:color w:val="353637" w:themeColor="text2"/>
      <w:sz w:val="24"/>
      <w:szCs w:val="24"/>
    </w:rPr>
  </w:style>
  <w:style w:type="paragraph" w:customStyle="1" w:styleId="Heading1SpaceAbove">
    <w:name w:val="Heading 1 Space Above"/>
    <w:basedOn w:val="Heading1"/>
    <w:qFormat/>
    <w:rsid w:val="00B8476B"/>
    <w:pPr>
      <w:spacing w:before="2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jpg"/><Relationship Id="rId1" Type="http://schemas.openxmlformats.org/officeDocument/2006/relationships/image" Target="media/image3.jpg"/><Relationship Id="rId6" Type="http://schemas.openxmlformats.org/officeDocument/2006/relationships/image" Target="media/image8.jpeg"/><Relationship Id="rId5" Type="http://schemas.openxmlformats.org/officeDocument/2006/relationships/image" Target="media/image7.jpeg"/><Relationship Id="rId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13429\AppData\Roaming\Microsoft\Templates\Architecture%20brochure.dotx" TargetMode="External"/></Relationships>
</file>

<file path=word/theme/theme1.xml><?xml version="1.0" encoding="utf-8"?>
<a:theme xmlns:a="http://schemas.openxmlformats.org/drawingml/2006/main" name="Office Theme">
  <a:themeElements>
    <a:clrScheme name="UoG Brand">
      <a:dk1>
        <a:sysClr val="windowText" lastClr="000000"/>
      </a:dk1>
      <a:lt1>
        <a:sysClr val="window" lastClr="FFFFFF"/>
      </a:lt1>
      <a:dk2>
        <a:srgbClr val="353637"/>
      </a:dk2>
      <a:lt2>
        <a:srgbClr val="E7E6E6"/>
      </a:lt2>
      <a:accent1>
        <a:srgbClr val="1CA691"/>
      </a:accent1>
      <a:accent2>
        <a:srgbClr val="FF3B58"/>
      </a:accent2>
      <a:accent3>
        <a:srgbClr val="FAA719"/>
      </a:accent3>
      <a:accent4>
        <a:srgbClr val="3E77C0"/>
      </a:accent4>
      <a:accent5>
        <a:srgbClr val="F088B6"/>
      </a:accent5>
      <a:accent6>
        <a:srgbClr val="35363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8d03af-d9e1-4dd2-9de7-dd8c55003e82">
      <UserInfo>
        <DisplayName>FERRARI, Natalie</DisplayName>
        <AccountId>62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AE115E29E7714AAFAA40AAB15DEE42" ma:contentTypeVersion="7" ma:contentTypeDescription="Create a new document." ma:contentTypeScope="" ma:versionID="9236ca5958163ed6a984301f5fa5902f">
  <xsd:schema xmlns:xsd="http://www.w3.org/2001/XMLSchema" xmlns:xs="http://www.w3.org/2001/XMLSchema" xmlns:p="http://schemas.microsoft.com/office/2006/metadata/properties" xmlns:ns2="19e28226-9f90-43b4-bfff-48345b094e60" xmlns:ns3="468d03af-d9e1-4dd2-9de7-dd8c55003e82" targetNamespace="http://schemas.microsoft.com/office/2006/metadata/properties" ma:root="true" ma:fieldsID="c5efaa503c789dc864a4c3591cc578dd" ns2:_="" ns3:_="">
    <xsd:import namespace="19e28226-9f90-43b4-bfff-48345b094e60"/>
    <xsd:import namespace="468d03af-d9e1-4dd2-9de7-dd8c55003e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e28226-9f90-43b4-bfff-48345b094e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8d03af-d9e1-4dd2-9de7-dd8c55003e8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F82D75-CCE5-449E-BEA2-34059201E5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52C8FDD-3273-49CD-877B-C2E4B3FF45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6E1E8A-33A8-4804-AF88-5F18417EA374}">
  <ds:schemaRefs>
    <ds:schemaRef ds:uri="http://schemas.microsoft.com/office/2006/metadata/properties"/>
    <ds:schemaRef ds:uri="http://schemas.microsoft.com/office/infopath/2007/PartnerControls"/>
    <ds:schemaRef ds:uri="468d03af-d9e1-4dd2-9de7-dd8c55003e82"/>
  </ds:schemaRefs>
</ds:datastoreItem>
</file>

<file path=customXml/itemProps4.xml><?xml version="1.0" encoding="utf-8"?>
<ds:datastoreItem xmlns:ds="http://schemas.openxmlformats.org/officeDocument/2006/customXml" ds:itemID="{AFFE922A-9A58-4772-86C7-BC77C40C99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e28226-9f90-43b4-bfff-48345b094e60"/>
    <ds:schemaRef ds:uri="468d03af-d9e1-4dd2-9de7-dd8c55003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Architecture brochure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2025-06-02T10:20:00Z</dcterms:created>
  <dcterms:modified xsi:type="dcterms:W3CDTF">2025-06-02T10:20:00Z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0x010100D3AE115E29E7714AAFAA40AAB15DEE42</vt:lpwstr>
  </property>
</Properties>
</file>